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3F5CC" w14:textId="77777777" w:rsidR="00652023" w:rsidRDefault="00652023">
      <w:pPr>
        <w:pStyle w:val="Title"/>
        <w:rPr>
          <w:sz w:val="17"/>
        </w:rPr>
      </w:pPr>
    </w:p>
    <w:p w14:paraId="1AE919EF" w14:textId="45846E19" w:rsidR="00D127A8" w:rsidRPr="00E5260A" w:rsidRDefault="00D127A8" w:rsidP="00D127A8">
      <w:pPr>
        <w:snapToGrid w:val="0"/>
        <w:spacing w:before="120" w:after="120"/>
        <w:jc w:val="center"/>
        <w:rPr>
          <w:rFonts w:ascii="Times New Roman" w:hAnsi="Times New Roman" w:cs="Times New Roman"/>
          <w:b/>
          <w:bCs/>
          <w:color w:val="000000"/>
          <w:sz w:val="36"/>
          <w:szCs w:val="36"/>
        </w:rPr>
      </w:pPr>
      <w:r w:rsidRPr="00E5260A">
        <w:rPr>
          <w:rFonts w:ascii="Times New Roman" w:hAnsi="Times New Roman" w:cs="Times New Roman"/>
          <w:b/>
          <w:bCs/>
          <w:noProof/>
          <w:sz w:val="36"/>
          <w:szCs w:val="36"/>
        </w:rPr>
        <w:drawing>
          <wp:anchor distT="0" distB="0" distL="0" distR="0" simplePos="0" relativeHeight="251659264" behindDoc="0" locked="0" layoutInCell="1" allowOverlap="1" wp14:anchorId="06D8F5A3" wp14:editId="4C54163A">
            <wp:simplePos x="0" y="0"/>
            <wp:positionH relativeFrom="page">
              <wp:posOffset>285750</wp:posOffset>
            </wp:positionH>
            <wp:positionV relativeFrom="page">
              <wp:posOffset>736600</wp:posOffset>
            </wp:positionV>
            <wp:extent cx="1098550" cy="860425"/>
            <wp:effectExtent l="0" t="0" r="635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098550" cy="860425"/>
                    </a:xfrm>
                    <a:prstGeom prst="rect">
                      <a:avLst/>
                    </a:prstGeom>
                  </pic:spPr>
                </pic:pic>
              </a:graphicData>
            </a:graphic>
            <wp14:sizeRelH relativeFrom="margin">
              <wp14:pctWidth>0</wp14:pctWidth>
            </wp14:sizeRelH>
            <wp14:sizeRelV relativeFrom="margin">
              <wp14:pctHeight>0</wp14:pctHeight>
            </wp14:sizeRelV>
          </wp:anchor>
        </w:drawing>
      </w:r>
      <w:r w:rsidRPr="00E5260A">
        <w:rPr>
          <w:rFonts w:ascii="Times New Roman" w:hAnsi="Times New Roman" w:cs="Times New Roman"/>
          <w:b/>
          <w:bCs/>
          <w:color w:val="000000"/>
          <w:sz w:val="36"/>
          <w:szCs w:val="36"/>
        </w:rPr>
        <w:t>Writer and Researcher</w:t>
      </w:r>
      <w:r>
        <w:rPr>
          <w:rFonts w:ascii="Times New Roman" w:hAnsi="Times New Roman" w:cs="Times New Roman"/>
          <w:b/>
          <w:bCs/>
          <w:color w:val="000000"/>
          <w:sz w:val="36"/>
          <w:szCs w:val="36"/>
        </w:rPr>
        <w:t xml:space="preserve"> Volunteer</w:t>
      </w:r>
    </w:p>
    <w:p w14:paraId="7B94B8C4" w14:textId="77777777" w:rsidR="00D127A8" w:rsidRPr="00E5260A" w:rsidRDefault="00D127A8" w:rsidP="00D127A8">
      <w:pPr>
        <w:snapToGrid w:val="0"/>
        <w:spacing w:before="120" w:after="120"/>
        <w:jc w:val="center"/>
        <w:rPr>
          <w:rFonts w:ascii="Times New Roman" w:hAnsi="Times New Roman" w:cs="Times New Roman"/>
          <w:b/>
          <w:bCs/>
          <w:sz w:val="36"/>
          <w:szCs w:val="36"/>
        </w:rPr>
      </w:pPr>
    </w:p>
    <w:p w14:paraId="13813A55" w14:textId="77777777" w:rsidR="00D127A8" w:rsidRDefault="00D127A8" w:rsidP="00D127A8">
      <w:pPr>
        <w:snapToGrid w:val="0"/>
        <w:spacing w:before="120" w:after="120"/>
        <w:rPr>
          <w:rFonts w:ascii="Times New Roman" w:hAnsi="Times New Roman" w:cs="Times New Roman"/>
          <w:sz w:val="24"/>
          <w:szCs w:val="24"/>
        </w:rPr>
      </w:pPr>
    </w:p>
    <w:p w14:paraId="7A08FD2D" w14:textId="77777777" w:rsidR="00D127A8" w:rsidRDefault="00D127A8" w:rsidP="00D127A8">
      <w:pPr>
        <w:pStyle w:val="NormalWeb"/>
        <w:snapToGrid w:val="0"/>
        <w:spacing w:before="120" w:beforeAutospacing="0" w:after="120" w:afterAutospacing="0"/>
      </w:pPr>
    </w:p>
    <w:p w14:paraId="5FA77D68" w14:textId="12D7C0B8" w:rsidR="00D127A8" w:rsidRPr="009A75A9" w:rsidRDefault="00D127A8" w:rsidP="00D127A8">
      <w:pPr>
        <w:pStyle w:val="NormalWeb"/>
        <w:snapToGrid w:val="0"/>
        <w:spacing w:before="120" w:beforeAutospacing="0" w:after="120" w:afterAutospacing="0"/>
      </w:pPr>
      <w:r w:rsidRPr="009A75A9">
        <w:t>Organization:</w:t>
      </w:r>
      <w:r w:rsidRPr="009A75A9">
        <w:tab/>
      </w:r>
      <w:r w:rsidRPr="009A75A9">
        <w:tab/>
        <w:t>Cornerstone Craftsman</w:t>
      </w:r>
      <w:r w:rsidRPr="009A75A9">
        <w:tab/>
      </w:r>
    </w:p>
    <w:p w14:paraId="3782F744" w14:textId="77777777" w:rsidR="00D127A8" w:rsidRPr="009A75A9" w:rsidRDefault="00D127A8" w:rsidP="00D127A8">
      <w:pPr>
        <w:pStyle w:val="NormalWeb"/>
        <w:snapToGrid w:val="0"/>
        <w:spacing w:before="120" w:beforeAutospacing="0" w:after="120" w:afterAutospacing="0"/>
      </w:pPr>
      <w:r w:rsidRPr="009A75A9">
        <w:t xml:space="preserve">Job Title: </w:t>
      </w:r>
      <w:r w:rsidRPr="009A75A9">
        <w:tab/>
      </w:r>
      <w:r w:rsidRPr="009A75A9">
        <w:tab/>
      </w:r>
      <w:r>
        <w:t>Writer Researcher</w:t>
      </w:r>
    </w:p>
    <w:p w14:paraId="3654C88A" w14:textId="77777777" w:rsidR="00D127A8" w:rsidRPr="00E5260A" w:rsidRDefault="00D127A8" w:rsidP="00D127A8">
      <w:pPr>
        <w:snapToGrid w:val="0"/>
        <w:spacing w:before="120" w:after="120"/>
        <w:rPr>
          <w:rFonts w:ascii="Times New Roman" w:hAnsi="Times New Roman" w:cs="Times New Roman"/>
          <w:sz w:val="24"/>
          <w:szCs w:val="24"/>
        </w:rPr>
      </w:pPr>
      <w:r w:rsidRPr="00E5260A">
        <w:rPr>
          <w:rFonts w:ascii="Times New Roman" w:hAnsi="Times New Roman" w:cs="Times New Roman"/>
          <w:sz w:val="24"/>
          <w:szCs w:val="24"/>
        </w:rPr>
        <w:t>Reports To:</w:t>
      </w:r>
      <w:r w:rsidRPr="00E5260A">
        <w:rPr>
          <w:rFonts w:ascii="Times New Roman" w:hAnsi="Times New Roman" w:cs="Times New Roman"/>
          <w:sz w:val="24"/>
          <w:szCs w:val="24"/>
        </w:rPr>
        <w:tab/>
      </w:r>
      <w:r w:rsidRPr="00E5260A">
        <w:rPr>
          <w:rFonts w:ascii="Times New Roman" w:hAnsi="Times New Roman" w:cs="Times New Roman"/>
          <w:sz w:val="24"/>
          <w:szCs w:val="24"/>
        </w:rPr>
        <w:tab/>
        <w:t>Derry Deringer</w:t>
      </w:r>
    </w:p>
    <w:p w14:paraId="6D9E31FE" w14:textId="77777777" w:rsidR="00D127A8" w:rsidRPr="00E5260A" w:rsidRDefault="00D127A8" w:rsidP="00D127A8">
      <w:pPr>
        <w:snapToGrid w:val="0"/>
        <w:spacing w:before="120" w:after="120"/>
        <w:rPr>
          <w:rFonts w:ascii="Times New Roman" w:hAnsi="Times New Roman" w:cs="Times New Roman"/>
          <w:sz w:val="24"/>
          <w:szCs w:val="24"/>
        </w:rPr>
      </w:pPr>
      <w:r w:rsidRPr="00E5260A">
        <w:rPr>
          <w:rFonts w:ascii="Times New Roman" w:hAnsi="Times New Roman" w:cs="Times New Roman"/>
          <w:sz w:val="24"/>
          <w:szCs w:val="24"/>
        </w:rPr>
        <w:t>Location:</w:t>
      </w:r>
      <w:r w:rsidRPr="00E5260A">
        <w:rPr>
          <w:rFonts w:ascii="Times New Roman" w:hAnsi="Times New Roman" w:cs="Times New Roman"/>
          <w:sz w:val="24"/>
          <w:szCs w:val="24"/>
        </w:rPr>
        <w:tab/>
      </w:r>
      <w:r w:rsidRPr="00E5260A">
        <w:rPr>
          <w:rFonts w:ascii="Times New Roman" w:hAnsi="Times New Roman" w:cs="Times New Roman"/>
          <w:sz w:val="24"/>
          <w:szCs w:val="24"/>
        </w:rPr>
        <w:tab/>
        <w:t>Remote</w:t>
      </w:r>
    </w:p>
    <w:p w14:paraId="68F0D1A3" w14:textId="77777777" w:rsidR="00D127A8" w:rsidRPr="00E5260A" w:rsidRDefault="00D127A8" w:rsidP="00D127A8">
      <w:pPr>
        <w:snapToGrid w:val="0"/>
        <w:spacing w:before="120" w:after="120"/>
        <w:rPr>
          <w:rStyle w:val="Strong"/>
          <w:rFonts w:ascii="Times New Roman" w:hAnsi="Times New Roman" w:cs="Times New Roman"/>
          <w:b w:val="0"/>
          <w:sz w:val="24"/>
          <w:szCs w:val="24"/>
        </w:rPr>
      </w:pPr>
      <w:r w:rsidRPr="00E5260A">
        <w:rPr>
          <w:rFonts w:ascii="Times New Roman" w:hAnsi="Times New Roman" w:cs="Times New Roman"/>
          <w:sz w:val="24"/>
          <w:szCs w:val="24"/>
        </w:rPr>
        <w:t>Est. Commitment:</w:t>
      </w:r>
      <w:r w:rsidRPr="00E5260A">
        <w:rPr>
          <w:rFonts w:ascii="Times New Roman" w:hAnsi="Times New Roman" w:cs="Times New Roman"/>
          <w:sz w:val="24"/>
          <w:szCs w:val="24"/>
        </w:rPr>
        <w:tab/>
        <w:t>10 – 20 Hours per month</w:t>
      </w:r>
    </w:p>
    <w:p w14:paraId="79A7377F" w14:textId="77777777" w:rsidR="00D127A8" w:rsidRPr="00E5260A" w:rsidRDefault="00D127A8" w:rsidP="00D127A8">
      <w:pPr>
        <w:pStyle w:val="NormalWeb"/>
        <w:snapToGrid w:val="0"/>
        <w:spacing w:before="120" w:beforeAutospacing="0" w:after="120" w:afterAutospacing="0"/>
      </w:pPr>
    </w:p>
    <w:p w14:paraId="1F0908D0" w14:textId="77777777" w:rsidR="00D127A8" w:rsidRPr="00E5260A" w:rsidRDefault="00D127A8" w:rsidP="00D127A8">
      <w:pPr>
        <w:pStyle w:val="NormalWeb"/>
        <w:snapToGrid w:val="0"/>
        <w:spacing w:before="120" w:beforeAutospacing="0" w:after="120" w:afterAutospacing="0"/>
      </w:pPr>
      <w:r w:rsidRPr="00E5260A">
        <w:t>Overview: </w:t>
      </w:r>
    </w:p>
    <w:p w14:paraId="38A3C8D6" w14:textId="77777777" w:rsidR="00D127A8" w:rsidRPr="00E5260A" w:rsidRDefault="00D127A8" w:rsidP="00D127A8">
      <w:pPr>
        <w:pStyle w:val="NormalWeb"/>
        <w:snapToGrid w:val="0"/>
        <w:spacing w:before="120" w:beforeAutospacing="0" w:after="120" w:afterAutospacing="0"/>
      </w:pPr>
      <w:r w:rsidRPr="00E5260A">
        <w:t xml:space="preserve">Cornerstone Craftsman is an Alexandria City-based organization providing at-risk youth (aged 12-17) with skilled trades and mentoring training. Our unique pre-apprenticeship program allows young men and women to build viable careers, earn a livable wage, and pursue economic self-sufficiency. By offering vocational career pathways, we are opening doors to alternative education routes with the skills and resources needed for success. Cornerstone Craftsman was formed in August 2023 and has applied for IRS 501(c)(3) status. </w:t>
      </w:r>
    </w:p>
    <w:p w14:paraId="7E5C9933" w14:textId="40823277" w:rsidR="00D127A8" w:rsidRPr="00E5260A" w:rsidRDefault="00D127A8" w:rsidP="00D127A8">
      <w:pPr>
        <w:pStyle w:val="NormalWeb"/>
        <w:snapToGrid w:val="0"/>
        <w:spacing w:before="120" w:beforeAutospacing="0" w:after="120" w:afterAutospacing="0"/>
      </w:pPr>
      <w:r w:rsidRPr="00E5260A">
        <w:t xml:space="preserve">We seek a Writer and Researcher to serve as an important communications and fundraising team member. You will work closely with volunteer Derry Deringer, who will provide onboarding and fundraising </w:t>
      </w:r>
      <w:r w:rsidRPr="00E5260A">
        <w:t>instruction,</w:t>
      </w:r>
      <w:r w:rsidRPr="00E5260A">
        <w:t xml:space="preserve"> and best practices based on performing the position's responsibilities and personal interests. </w:t>
      </w:r>
    </w:p>
    <w:p w14:paraId="416E231A" w14:textId="77777777" w:rsidR="00D127A8" w:rsidRPr="00E5260A" w:rsidRDefault="00D127A8" w:rsidP="00D127A8">
      <w:pPr>
        <w:snapToGrid w:val="0"/>
        <w:spacing w:before="120" w:after="120"/>
        <w:rPr>
          <w:rFonts w:ascii="Times New Roman" w:hAnsi="Times New Roman" w:cs="Times New Roman"/>
          <w:sz w:val="24"/>
          <w:szCs w:val="24"/>
        </w:rPr>
      </w:pPr>
    </w:p>
    <w:p w14:paraId="394573BD" w14:textId="77777777" w:rsidR="00D127A8" w:rsidRPr="00E5260A" w:rsidRDefault="00D127A8" w:rsidP="00D127A8">
      <w:pPr>
        <w:snapToGrid w:val="0"/>
        <w:spacing w:before="120" w:after="120"/>
        <w:rPr>
          <w:rFonts w:ascii="Times New Roman" w:hAnsi="Times New Roman" w:cs="Times New Roman"/>
          <w:b/>
          <w:sz w:val="24"/>
          <w:szCs w:val="24"/>
        </w:rPr>
      </w:pPr>
      <w:r w:rsidRPr="00E5260A">
        <w:rPr>
          <w:rFonts w:ascii="Times New Roman" w:hAnsi="Times New Roman" w:cs="Times New Roman"/>
          <w:sz w:val="24"/>
          <w:szCs w:val="24"/>
        </w:rPr>
        <w:t>Responsibilities:</w:t>
      </w:r>
    </w:p>
    <w:p w14:paraId="3875E497" w14:textId="77777777" w:rsidR="00D127A8" w:rsidRPr="00E5260A" w:rsidRDefault="00D127A8" w:rsidP="00D127A8">
      <w:pPr>
        <w:pStyle w:val="ListParagraph"/>
        <w:widowControl/>
        <w:numPr>
          <w:ilvl w:val="0"/>
          <w:numId w:val="9"/>
        </w:numPr>
        <w:autoSpaceDE/>
        <w:autoSpaceDN/>
        <w:snapToGrid w:val="0"/>
        <w:spacing w:before="120" w:after="120"/>
        <w:ind w:left="720"/>
        <w:rPr>
          <w:rFonts w:ascii="Times New Roman" w:hAnsi="Times New Roman" w:cs="Times New Roman"/>
          <w:b/>
          <w:bCs/>
          <w:color w:val="000000"/>
          <w:sz w:val="24"/>
          <w:szCs w:val="24"/>
        </w:rPr>
      </w:pPr>
      <w:r w:rsidRPr="00E5260A">
        <w:rPr>
          <w:rFonts w:ascii="Times New Roman" w:hAnsi="Times New Roman" w:cs="Times New Roman"/>
          <w:color w:val="000000"/>
          <w:sz w:val="24"/>
          <w:szCs w:val="24"/>
        </w:rPr>
        <w:t xml:space="preserve">Write and prepare materials for grant proposals, applications, and Letters of Inquiry. </w:t>
      </w:r>
    </w:p>
    <w:p w14:paraId="1DCF40E9" w14:textId="77777777" w:rsidR="00D127A8" w:rsidRPr="00E5260A" w:rsidRDefault="00D127A8" w:rsidP="00D127A8">
      <w:pPr>
        <w:pStyle w:val="ListParagraph"/>
        <w:widowControl/>
        <w:numPr>
          <w:ilvl w:val="0"/>
          <w:numId w:val="9"/>
        </w:numPr>
        <w:autoSpaceDE/>
        <w:autoSpaceDN/>
        <w:snapToGrid w:val="0"/>
        <w:spacing w:before="120" w:after="120"/>
        <w:ind w:left="720"/>
        <w:rPr>
          <w:rFonts w:ascii="Times New Roman" w:hAnsi="Times New Roman" w:cs="Times New Roman"/>
          <w:b/>
          <w:bCs/>
          <w:color w:val="000000"/>
          <w:sz w:val="24"/>
          <w:szCs w:val="24"/>
        </w:rPr>
      </w:pPr>
      <w:r w:rsidRPr="00E5260A">
        <w:rPr>
          <w:rFonts w:ascii="Times New Roman" w:hAnsi="Times New Roman" w:cs="Times New Roman"/>
          <w:color w:val="000000"/>
          <w:sz w:val="24"/>
          <w:szCs w:val="24"/>
        </w:rPr>
        <w:t>Write content for the website, appeal letters, newsletter, internal/external materials, and other communications.</w:t>
      </w:r>
    </w:p>
    <w:p w14:paraId="32F9EC22" w14:textId="77777777" w:rsidR="00D127A8" w:rsidRPr="00E5260A" w:rsidRDefault="00D127A8" w:rsidP="00D127A8">
      <w:pPr>
        <w:pStyle w:val="ListParagraph"/>
        <w:widowControl/>
        <w:numPr>
          <w:ilvl w:val="0"/>
          <w:numId w:val="9"/>
        </w:numPr>
        <w:autoSpaceDE/>
        <w:autoSpaceDN/>
        <w:snapToGrid w:val="0"/>
        <w:spacing w:before="120" w:after="120"/>
        <w:ind w:left="720"/>
        <w:rPr>
          <w:rFonts w:ascii="Times New Roman" w:hAnsi="Times New Roman" w:cs="Times New Roman"/>
          <w:b/>
          <w:bCs/>
          <w:color w:val="000000"/>
          <w:sz w:val="24"/>
          <w:szCs w:val="24"/>
        </w:rPr>
      </w:pPr>
      <w:r w:rsidRPr="00E5260A">
        <w:rPr>
          <w:rFonts w:ascii="Times New Roman" w:hAnsi="Times New Roman" w:cs="Times New Roman"/>
          <w:color w:val="000000"/>
          <w:sz w:val="24"/>
          <w:szCs w:val="24"/>
        </w:rPr>
        <w:t xml:space="preserve">Research prospective grant funders and other fundraising-related research. </w:t>
      </w:r>
    </w:p>
    <w:p w14:paraId="38E4A4C0" w14:textId="77777777" w:rsidR="00D127A8" w:rsidRPr="00E5260A" w:rsidRDefault="00D127A8" w:rsidP="00D127A8">
      <w:pPr>
        <w:pStyle w:val="ListParagraph"/>
        <w:widowControl/>
        <w:numPr>
          <w:ilvl w:val="0"/>
          <w:numId w:val="9"/>
        </w:numPr>
        <w:autoSpaceDE/>
        <w:autoSpaceDN/>
        <w:snapToGrid w:val="0"/>
        <w:spacing w:before="120" w:after="120"/>
        <w:ind w:left="720"/>
        <w:rPr>
          <w:rFonts w:ascii="Times New Roman" w:hAnsi="Times New Roman" w:cs="Times New Roman"/>
          <w:b/>
          <w:bCs/>
          <w:color w:val="000000"/>
          <w:sz w:val="24"/>
          <w:szCs w:val="24"/>
        </w:rPr>
      </w:pPr>
      <w:r w:rsidRPr="00E5260A">
        <w:rPr>
          <w:rFonts w:ascii="Times New Roman" w:hAnsi="Times New Roman" w:cs="Times New Roman"/>
          <w:color w:val="000000"/>
          <w:sz w:val="24"/>
          <w:szCs w:val="24"/>
        </w:rPr>
        <w:t xml:space="preserve">Carry out other writing, editing, and research projects as needed. </w:t>
      </w:r>
    </w:p>
    <w:p w14:paraId="36912FC5" w14:textId="77777777" w:rsidR="00D127A8" w:rsidRPr="00E5260A" w:rsidRDefault="00D127A8" w:rsidP="00D127A8">
      <w:pPr>
        <w:pStyle w:val="ListParagraph"/>
        <w:snapToGrid w:val="0"/>
        <w:spacing w:before="120" w:after="120"/>
        <w:ind w:left="360"/>
        <w:rPr>
          <w:rFonts w:ascii="Times New Roman" w:hAnsi="Times New Roman" w:cs="Times New Roman"/>
          <w:b/>
          <w:bCs/>
          <w:color w:val="000000"/>
          <w:sz w:val="24"/>
          <w:szCs w:val="24"/>
        </w:rPr>
      </w:pPr>
    </w:p>
    <w:p w14:paraId="7AE2601F" w14:textId="77777777" w:rsidR="00D127A8" w:rsidRPr="00E5260A" w:rsidRDefault="00D127A8" w:rsidP="00D127A8">
      <w:pPr>
        <w:snapToGrid w:val="0"/>
        <w:spacing w:before="120" w:after="120"/>
        <w:rPr>
          <w:rFonts w:ascii="Times New Roman" w:hAnsi="Times New Roman" w:cs="Times New Roman"/>
          <w:sz w:val="24"/>
          <w:szCs w:val="24"/>
        </w:rPr>
      </w:pPr>
      <w:r w:rsidRPr="00E5260A">
        <w:rPr>
          <w:rFonts w:ascii="Times New Roman" w:hAnsi="Times New Roman" w:cs="Times New Roman"/>
          <w:sz w:val="24"/>
          <w:szCs w:val="24"/>
        </w:rPr>
        <w:t>Qualifications</w:t>
      </w:r>
    </w:p>
    <w:p w14:paraId="598E7102" w14:textId="77777777" w:rsidR="00D127A8" w:rsidRPr="00E5260A" w:rsidRDefault="00D127A8" w:rsidP="00D127A8">
      <w:pPr>
        <w:pStyle w:val="ListParagraph"/>
        <w:widowControl/>
        <w:numPr>
          <w:ilvl w:val="0"/>
          <w:numId w:val="8"/>
        </w:numPr>
        <w:autoSpaceDE/>
        <w:autoSpaceDN/>
        <w:snapToGrid w:val="0"/>
        <w:spacing w:before="120" w:after="120"/>
        <w:ind w:left="810"/>
        <w:rPr>
          <w:rFonts w:ascii="Times New Roman" w:hAnsi="Times New Roman" w:cs="Times New Roman"/>
          <w:b/>
          <w:sz w:val="24"/>
          <w:szCs w:val="24"/>
        </w:rPr>
      </w:pPr>
      <w:r w:rsidRPr="00E5260A">
        <w:rPr>
          <w:rFonts w:ascii="Times New Roman" w:hAnsi="Times New Roman" w:cs="Times New Roman"/>
          <w:bCs/>
          <w:sz w:val="24"/>
          <w:szCs w:val="24"/>
        </w:rPr>
        <w:t xml:space="preserve">Experience in writing for an organization. </w:t>
      </w:r>
    </w:p>
    <w:p w14:paraId="48923B35" w14:textId="77777777" w:rsidR="00D127A8" w:rsidRPr="00E5260A" w:rsidRDefault="00D127A8" w:rsidP="00D127A8">
      <w:pPr>
        <w:pStyle w:val="ListParagraph"/>
        <w:widowControl/>
        <w:numPr>
          <w:ilvl w:val="0"/>
          <w:numId w:val="8"/>
        </w:numPr>
        <w:autoSpaceDE/>
        <w:autoSpaceDN/>
        <w:snapToGrid w:val="0"/>
        <w:spacing w:before="120" w:after="120"/>
        <w:ind w:left="810"/>
        <w:rPr>
          <w:rFonts w:ascii="Times New Roman" w:hAnsi="Times New Roman" w:cs="Times New Roman"/>
          <w:b/>
          <w:sz w:val="24"/>
          <w:szCs w:val="24"/>
        </w:rPr>
      </w:pPr>
      <w:r w:rsidRPr="00E5260A">
        <w:rPr>
          <w:rFonts w:ascii="Times New Roman" w:hAnsi="Times New Roman" w:cs="Times New Roman"/>
          <w:color w:val="000000"/>
          <w:sz w:val="24"/>
          <w:szCs w:val="24"/>
          <w:shd w:val="clear" w:color="auto" w:fill="FFFFFF"/>
        </w:rPr>
        <w:t>Strong oral and written communication skills.</w:t>
      </w:r>
    </w:p>
    <w:p w14:paraId="2CF64628" w14:textId="77777777" w:rsidR="00D127A8" w:rsidRPr="00E5260A" w:rsidRDefault="00D127A8" w:rsidP="00D127A8">
      <w:pPr>
        <w:pStyle w:val="ListParagraph"/>
        <w:widowControl/>
        <w:numPr>
          <w:ilvl w:val="0"/>
          <w:numId w:val="8"/>
        </w:numPr>
        <w:autoSpaceDE/>
        <w:autoSpaceDN/>
        <w:snapToGrid w:val="0"/>
        <w:spacing w:before="120" w:after="120"/>
        <w:ind w:left="810"/>
        <w:rPr>
          <w:rFonts w:ascii="Times New Roman" w:hAnsi="Times New Roman" w:cs="Times New Roman"/>
          <w:b/>
          <w:sz w:val="24"/>
          <w:szCs w:val="24"/>
        </w:rPr>
      </w:pPr>
      <w:r w:rsidRPr="00E5260A">
        <w:rPr>
          <w:rFonts w:ascii="Times New Roman" w:hAnsi="Times New Roman" w:cs="Times New Roman"/>
          <w:bCs/>
          <w:sz w:val="24"/>
          <w:szCs w:val="24"/>
        </w:rPr>
        <w:t>Experience in data collection and analysis is preferred.</w:t>
      </w:r>
    </w:p>
    <w:p w14:paraId="7EEE4791" w14:textId="77777777" w:rsidR="00D127A8" w:rsidRPr="00E5260A" w:rsidRDefault="00D127A8" w:rsidP="00D127A8">
      <w:pPr>
        <w:pStyle w:val="ListParagraph"/>
        <w:widowControl/>
        <w:numPr>
          <w:ilvl w:val="0"/>
          <w:numId w:val="8"/>
        </w:numPr>
        <w:autoSpaceDE/>
        <w:autoSpaceDN/>
        <w:snapToGrid w:val="0"/>
        <w:spacing w:before="120" w:after="120"/>
        <w:ind w:left="810"/>
        <w:rPr>
          <w:rFonts w:ascii="Times New Roman" w:hAnsi="Times New Roman" w:cs="Times New Roman"/>
          <w:b/>
          <w:sz w:val="24"/>
          <w:szCs w:val="24"/>
        </w:rPr>
      </w:pPr>
      <w:r w:rsidRPr="00E5260A">
        <w:rPr>
          <w:rFonts w:ascii="Times New Roman" w:hAnsi="Times New Roman" w:cs="Times New Roman"/>
          <w:color w:val="000000"/>
          <w:sz w:val="24"/>
          <w:szCs w:val="24"/>
          <w:shd w:val="clear" w:color="auto" w:fill="FFFFFF"/>
        </w:rPr>
        <w:t>Demonstrates abilities in taking initiative, reliability, and working independently.</w:t>
      </w:r>
    </w:p>
    <w:p w14:paraId="163C7A1E" w14:textId="77777777" w:rsidR="00D127A8" w:rsidRPr="00E5260A" w:rsidRDefault="00D127A8" w:rsidP="00D127A8">
      <w:pPr>
        <w:pStyle w:val="ListParagraph"/>
        <w:widowControl/>
        <w:numPr>
          <w:ilvl w:val="0"/>
          <w:numId w:val="8"/>
        </w:numPr>
        <w:autoSpaceDE/>
        <w:autoSpaceDN/>
        <w:snapToGrid w:val="0"/>
        <w:spacing w:before="120" w:after="120"/>
        <w:ind w:left="810"/>
        <w:rPr>
          <w:rFonts w:ascii="Times New Roman" w:hAnsi="Times New Roman" w:cs="Times New Roman"/>
          <w:b/>
          <w:sz w:val="24"/>
          <w:szCs w:val="24"/>
        </w:rPr>
      </w:pPr>
      <w:r w:rsidRPr="00E5260A">
        <w:rPr>
          <w:rFonts w:ascii="Times New Roman" w:hAnsi="Times New Roman" w:cs="Times New Roman"/>
          <w:color w:val="000000"/>
          <w:sz w:val="24"/>
          <w:szCs w:val="24"/>
          <w:shd w:val="clear" w:color="auto" w:fill="FFFFFF"/>
        </w:rPr>
        <w:t xml:space="preserve">Ability to keep confidential information secure. </w:t>
      </w:r>
    </w:p>
    <w:p w14:paraId="29258EB7" w14:textId="77777777" w:rsidR="00D127A8" w:rsidRPr="00D127A8" w:rsidRDefault="00D127A8" w:rsidP="00D127A8">
      <w:pPr>
        <w:pStyle w:val="ListParagraph"/>
        <w:widowControl/>
        <w:numPr>
          <w:ilvl w:val="0"/>
          <w:numId w:val="8"/>
        </w:numPr>
        <w:autoSpaceDE/>
        <w:autoSpaceDN/>
        <w:snapToGrid w:val="0"/>
        <w:spacing w:before="120" w:after="120"/>
        <w:ind w:left="810"/>
        <w:rPr>
          <w:rFonts w:ascii="Times New Roman" w:hAnsi="Times New Roman" w:cs="Times New Roman"/>
          <w:b/>
          <w:sz w:val="24"/>
          <w:szCs w:val="24"/>
        </w:rPr>
      </w:pPr>
      <w:r w:rsidRPr="00E5260A">
        <w:rPr>
          <w:rFonts w:ascii="Times New Roman" w:hAnsi="Times New Roman" w:cs="Times New Roman"/>
          <w:color w:val="000000"/>
          <w:sz w:val="24"/>
          <w:szCs w:val="24"/>
          <w:shd w:val="clear" w:color="auto" w:fill="FFFFFF"/>
        </w:rPr>
        <w:t>Strong attention to detail, time management, and consistent follow-through skills.</w:t>
      </w:r>
    </w:p>
    <w:p w14:paraId="155B2456" w14:textId="77777777" w:rsidR="00D127A8" w:rsidRPr="00D127A8" w:rsidRDefault="00D127A8" w:rsidP="00D127A8">
      <w:pPr>
        <w:widowControl/>
        <w:autoSpaceDE/>
        <w:autoSpaceDN/>
        <w:snapToGrid w:val="0"/>
        <w:spacing w:before="120" w:after="120"/>
        <w:rPr>
          <w:rFonts w:ascii="Times New Roman" w:hAnsi="Times New Roman" w:cs="Times New Roman"/>
          <w:b/>
          <w:sz w:val="24"/>
          <w:szCs w:val="24"/>
        </w:rPr>
      </w:pPr>
    </w:p>
    <w:p w14:paraId="20E0D6B4" w14:textId="77777777" w:rsidR="00D127A8" w:rsidRPr="00E5260A" w:rsidRDefault="00D127A8" w:rsidP="00D127A8">
      <w:pPr>
        <w:pStyle w:val="ListParagraph"/>
        <w:widowControl/>
        <w:numPr>
          <w:ilvl w:val="0"/>
          <w:numId w:val="8"/>
        </w:numPr>
        <w:autoSpaceDE/>
        <w:autoSpaceDN/>
        <w:snapToGrid w:val="0"/>
        <w:spacing w:before="120" w:after="120"/>
        <w:ind w:left="810"/>
        <w:rPr>
          <w:rFonts w:ascii="Times New Roman" w:hAnsi="Times New Roman" w:cs="Times New Roman"/>
          <w:b/>
          <w:sz w:val="24"/>
          <w:szCs w:val="24"/>
        </w:rPr>
      </w:pPr>
      <w:r w:rsidRPr="00E5260A">
        <w:rPr>
          <w:rFonts w:ascii="Times New Roman" w:hAnsi="Times New Roman" w:cs="Times New Roman"/>
          <w:sz w:val="24"/>
          <w:szCs w:val="24"/>
        </w:rPr>
        <w:lastRenderedPageBreak/>
        <w:t xml:space="preserve">Proficient in managing projects, scheduling, and data entry with high accuracy. </w:t>
      </w:r>
    </w:p>
    <w:p w14:paraId="6C997128" w14:textId="77777777" w:rsidR="00D127A8" w:rsidRPr="00E5260A" w:rsidRDefault="00D127A8" w:rsidP="00D127A8">
      <w:pPr>
        <w:pStyle w:val="ListParagraph"/>
        <w:widowControl/>
        <w:numPr>
          <w:ilvl w:val="0"/>
          <w:numId w:val="8"/>
        </w:numPr>
        <w:autoSpaceDE/>
        <w:autoSpaceDN/>
        <w:snapToGrid w:val="0"/>
        <w:spacing w:before="120" w:after="120"/>
        <w:ind w:left="810"/>
        <w:rPr>
          <w:rFonts w:ascii="Times New Roman" w:hAnsi="Times New Roman" w:cs="Times New Roman"/>
          <w:b/>
          <w:sz w:val="24"/>
          <w:szCs w:val="24"/>
        </w:rPr>
      </w:pPr>
      <w:r w:rsidRPr="00E5260A">
        <w:rPr>
          <w:rFonts w:ascii="Times New Roman" w:hAnsi="Times New Roman" w:cs="Times New Roman"/>
          <w:sz w:val="24"/>
          <w:szCs w:val="24"/>
        </w:rPr>
        <w:t xml:space="preserve">Ability to multitask and prioritize tasks effectively. </w:t>
      </w:r>
    </w:p>
    <w:p w14:paraId="55970D75" w14:textId="77777777" w:rsidR="00D127A8" w:rsidRPr="00E5260A" w:rsidRDefault="00D127A8" w:rsidP="00D127A8">
      <w:pPr>
        <w:pStyle w:val="ListParagraph"/>
        <w:widowControl/>
        <w:numPr>
          <w:ilvl w:val="0"/>
          <w:numId w:val="8"/>
        </w:numPr>
        <w:autoSpaceDE/>
        <w:autoSpaceDN/>
        <w:snapToGrid w:val="0"/>
        <w:spacing w:before="120" w:after="120"/>
        <w:ind w:left="810"/>
        <w:rPr>
          <w:rFonts w:ascii="Times New Roman" w:hAnsi="Times New Roman" w:cs="Times New Roman"/>
          <w:b/>
          <w:sz w:val="24"/>
          <w:szCs w:val="24"/>
        </w:rPr>
      </w:pPr>
      <w:r w:rsidRPr="00E5260A">
        <w:rPr>
          <w:rFonts w:ascii="Times New Roman" w:hAnsi="Times New Roman" w:cs="Times New Roman"/>
          <w:color w:val="000000"/>
          <w:sz w:val="24"/>
          <w:szCs w:val="24"/>
          <w:shd w:val="clear" w:color="auto" w:fill="FFFFFF"/>
        </w:rPr>
        <w:t>Proficiency in Microsoft Office (Word, Excel, and PowerPoint).</w:t>
      </w:r>
    </w:p>
    <w:p w14:paraId="1EEC19FF" w14:textId="77777777" w:rsidR="00D127A8" w:rsidRPr="00E5260A" w:rsidRDefault="00D127A8" w:rsidP="00D127A8">
      <w:pPr>
        <w:pStyle w:val="ListParagraph"/>
        <w:widowControl/>
        <w:numPr>
          <w:ilvl w:val="0"/>
          <w:numId w:val="8"/>
        </w:numPr>
        <w:autoSpaceDE/>
        <w:autoSpaceDN/>
        <w:snapToGrid w:val="0"/>
        <w:spacing w:before="120" w:after="120"/>
        <w:ind w:left="810"/>
        <w:rPr>
          <w:rFonts w:ascii="Times New Roman" w:hAnsi="Times New Roman" w:cs="Times New Roman"/>
          <w:b/>
          <w:sz w:val="24"/>
          <w:szCs w:val="24"/>
        </w:rPr>
      </w:pPr>
      <w:r w:rsidRPr="00E5260A">
        <w:rPr>
          <w:rFonts w:ascii="Times New Roman" w:hAnsi="Times New Roman" w:cs="Times New Roman"/>
          <w:color w:val="000000"/>
          <w:sz w:val="24"/>
          <w:szCs w:val="24"/>
          <w:shd w:val="clear" w:color="auto" w:fill="FFFFFF"/>
        </w:rPr>
        <w:t>Use of a personal mobile phone and laptop for data entry and tracking.</w:t>
      </w:r>
    </w:p>
    <w:p w14:paraId="4B1A8AEF" w14:textId="77777777" w:rsidR="00D127A8" w:rsidRPr="00E5260A" w:rsidRDefault="00D127A8" w:rsidP="00D127A8">
      <w:pPr>
        <w:snapToGrid w:val="0"/>
        <w:spacing w:before="120" w:after="120"/>
        <w:rPr>
          <w:rFonts w:ascii="Times New Roman" w:hAnsi="Times New Roman" w:cs="Times New Roman"/>
          <w:sz w:val="24"/>
          <w:szCs w:val="24"/>
        </w:rPr>
      </w:pPr>
    </w:p>
    <w:p w14:paraId="5450E0AB" w14:textId="77777777" w:rsidR="00D127A8" w:rsidRPr="00E5260A" w:rsidRDefault="00D127A8" w:rsidP="00D127A8">
      <w:pPr>
        <w:snapToGrid w:val="0"/>
        <w:spacing w:before="120" w:after="120"/>
        <w:rPr>
          <w:rFonts w:ascii="Times New Roman" w:hAnsi="Times New Roman" w:cs="Times New Roman"/>
          <w:sz w:val="24"/>
          <w:szCs w:val="24"/>
        </w:rPr>
      </w:pPr>
      <w:r w:rsidRPr="00E5260A">
        <w:rPr>
          <w:rFonts w:ascii="Times New Roman" w:hAnsi="Times New Roman" w:cs="Times New Roman"/>
          <w:sz w:val="24"/>
          <w:szCs w:val="24"/>
        </w:rPr>
        <w:t>Benefits (20+ hours)</w:t>
      </w:r>
    </w:p>
    <w:p w14:paraId="3DC7E4E6" w14:textId="77777777" w:rsidR="00D127A8" w:rsidRPr="00E5260A" w:rsidRDefault="00D127A8" w:rsidP="00D127A8">
      <w:pPr>
        <w:pStyle w:val="ListParagraph"/>
        <w:widowControl/>
        <w:numPr>
          <w:ilvl w:val="0"/>
          <w:numId w:val="1"/>
        </w:numPr>
        <w:autoSpaceDE/>
        <w:autoSpaceDN/>
        <w:snapToGrid w:val="0"/>
        <w:spacing w:before="120" w:after="120"/>
        <w:rPr>
          <w:rFonts w:ascii="Times New Roman" w:hAnsi="Times New Roman" w:cs="Times New Roman"/>
          <w:b/>
          <w:bCs/>
          <w:sz w:val="24"/>
          <w:szCs w:val="24"/>
        </w:rPr>
      </w:pPr>
      <w:r w:rsidRPr="00E5260A">
        <w:rPr>
          <w:rFonts w:ascii="Times New Roman" w:hAnsi="Times New Roman" w:cs="Times New Roman"/>
          <w:bCs/>
          <w:sz w:val="24"/>
          <w:szCs w:val="24"/>
        </w:rPr>
        <w:t xml:space="preserve">Personal recognition on the Cornerstone Craftsman website, Instagram, and Facebook Group. </w:t>
      </w:r>
    </w:p>
    <w:p w14:paraId="38A53129" w14:textId="77777777" w:rsidR="00D127A8" w:rsidRPr="00E5260A" w:rsidRDefault="00D127A8" w:rsidP="00D127A8">
      <w:pPr>
        <w:pStyle w:val="ListParagraph"/>
        <w:widowControl/>
        <w:numPr>
          <w:ilvl w:val="0"/>
          <w:numId w:val="1"/>
        </w:numPr>
        <w:autoSpaceDE/>
        <w:autoSpaceDN/>
        <w:snapToGrid w:val="0"/>
        <w:spacing w:before="120" w:after="120"/>
        <w:rPr>
          <w:rFonts w:ascii="Times New Roman" w:hAnsi="Times New Roman" w:cs="Times New Roman"/>
          <w:sz w:val="24"/>
          <w:szCs w:val="24"/>
        </w:rPr>
      </w:pPr>
      <w:r w:rsidRPr="00E5260A">
        <w:rPr>
          <w:rFonts w:ascii="Times New Roman" w:hAnsi="Times New Roman" w:cs="Times New Roman"/>
          <w:bCs/>
          <w:sz w:val="24"/>
          <w:szCs w:val="24"/>
        </w:rPr>
        <w:t xml:space="preserve">Represent Cornerstone Craftsman at community events, meetings, and networking activities. </w:t>
      </w:r>
    </w:p>
    <w:p w14:paraId="345BB10F" w14:textId="77777777" w:rsidR="00D127A8" w:rsidRPr="00E5260A" w:rsidRDefault="00D127A8" w:rsidP="00D127A8">
      <w:pPr>
        <w:pStyle w:val="ListParagraph"/>
        <w:widowControl/>
        <w:numPr>
          <w:ilvl w:val="0"/>
          <w:numId w:val="1"/>
        </w:numPr>
        <w:autoSpaceDE/>
        <w:autoSpaceDN/>
        <w:snapToGrid w:val="0"/>
        <w:spacing w:before="120" w:after="120"/>
        <w:rPr>
          <w:rFonts w:ascii="Times New Roman" w:hAnsi="Times New Roman" w:cs="Times New Roman"/>
          <w:sz w:val="24"/>
          <w:szCs w:val="24"/>
        </w:rPr>
      </w:pPr>
      <w:r w:rsidRPr="00E5260A">
        <w:rPr>
          <w:rFonts w:ascii="Times New Roman" w:hAnsi="Times New Roman" w:cs="Times New Roman"/>
          <w:bCs/>
          <w:sz w:val="24"/>
          <w:szCs w:val="24"/>
        </w:rPr>
        <w:t>Invitation to Cornerstone Craftsman social gatherings and outings.</w:t>
      </w:r>
    </w:p>
    <w:p w14:paraId="3CA46B02" w14:textId="77777777" w:rsidR="00D127A8" w:rsidRPr="00E5260A" w:rsidRDefault="00D127A8" w:rsidP="00D127A8">
      <w:pPr>
        <w:pStyle w:val="ListParagraph"/>
        <w:widowControl/>
        <w:numPr>
          <w:ilvl w:val="0"/>
          <w:numId w:val="1"/>
        </w:numPr>
        <w:autoSpaceDE/>
        <w:autoSpaceDN/>
        <w:snapToGrid w:val="0"/>
        <w:spacing w:before="120" w:after="120"/>
        <w:rPr>
          <w:rFonts w:ascii="Times New Roman" w:hAnsi="Times New Roman" w:cs="Times New Roman"/>
          <w:b/>
          <w:bCs/>
          <w:sz w:val="24"/>
          <w:szCs w:val="24"/>
        </w:rPr>
      </w:pPr>
      <w:r w:rsidRPr="00E5260A">
        <w:rPr>
          <w:rFonts w:ascii="Times New Roman" w:hAnsi="Times New Roman" w:cs="Times New Roman"/>
          <w:bCs/>
          <w:sz w:val="24"/>
          <w:szCs w:val="24"/>
        </w:rPr>
        <w:t>Cornerstone Craftsman apparel.</w:t>
      </w:r>
    </w:p>
    <w:p w14:paraId="0AAA0E69" w14:textId="77777777" w:rsidR="00D127A8" w:rsidRPr="00E5260A" w:rsidRDefault="00D127A8" w:rsidP="00D127A8">
      <w:pPr>
        <w:snapToGrid w:val="0"/>
        <w:spacing w:before="120" w:after="120"/>
        <w:rPr>
          <w:rFonts w:ascii="Times New Roman" w:hAnsi="Times New Roman" w:cs="Times New Roman"/>
          <w:sz w:val="24"/>
          <w:szCs w:val="24"/>
        </w:rPr>
      </w:pPr>
    </w:p>
    <w:p w14:paraId="38F78E17" w14:textId="77777777" w:rsidR="00D127A8" w:rsidRPr="00E5260A" w:rsidRDefault="00D127A8" w:rsidP="00D127A8">
      <w:pPr>
        <w:snapToGrid w:val="0"/>
        <w:spacing w:before="120" w:after="120"/>
        <w:rPr>
          <w:rFonts w:ascii="Times New Roman" w:hAnsi="Times New Roman" w:cs="Times New Roman"/>
          <w:sz w:val="24"/>
          <w:szCs w:val="24"/>
        </w:rPr>
      </w:pPr>
      <w:r w:rsidRPr="00E5260A">
        <w:rPr>
          <w:rFonts w:ascii="Times New Roman" w:hAnsi="Times New Roman" w:cs="Times New Roman"/>
          <w:sz w:val="24"/>
          <w:szCs w:val="24"/>
        </w:rPr>
        <w:t>How to Apply</w:t>
      </w:r>
    </w:p>
    <w:p w14:paraId="0C12C7D3" w14:textId="77777777" w:rsidR="00D127A8" w:rsidRPr="00E5260A" w:rsidRDefault="00D127A8" w:rsidP="00D127A8">
      <w:pPr>
        <w:pStyle w:val="ListParagraph"/>
        <w:widowControl/>
        <w:numPr>
          <w:ilvl w:val="0"/>
          <w:numId w:val="4"/>
        </w:numPr>
        <w:autoSpaceDE/>
        <w:autoSpaceDN/>
        <w:snapToGrid w:val="0"/>
        <w:spacing w:before="120" w:after="120"/>
        <w:ind w:left="720"/>
        <w:rPr>
          <w:rFonts w:ascii="Times New Roman" w:hAnsi="Times New Roman" w:cs="Times New Roman"/>
          <w:sz w:val="24"/>
          <w:szCs w:val="24"/>
        </w:rPr>
      </w:pPr>
      <w:r w:rsidRPr="00E5260A">
        <w:rPr>
          <w:rFonts w:ascii="Times New Roman" w:hAnsi="Times New Roman" w:cs="Times New Roman"/>
          <w:sz w:val="24"/>
          <w:szCs w:val="24"/>
        </w:rPr>
        <w:t>Email your resume, the position of interest, two professional or volunteer references, and a few sentences about why you are interested in this volunteer position.</w:t>
      </w:r>
    </w:p>
    <w:p w14:paraId="4788975C" w14:textId="77777777" w:rsidR="00D127A8" w:rsidRPr="00E5260A" w:rsidRDefault="00D127A8" w:rsidP="00D127A8">
      <w:pPr>
        <w:pStyle w:val="ListParagraph"/>
        <w:widowControl/>
        <w:numPr>
          <w:ilvl w:val="0"/>
          <w:numId w:val="4"/>
        </w:numPr>
        <w:autoSpaceDE/>
        <w:autoSpaceDN/>
        <w:snapToGrid w:val="0"/>
        <w:spacing w:before="120" w:after="120"/>
        <w:ind w:left="720"/>
        <w:rPr>
          <w:rFonts w:ascii="Times New Roman" w:hAnsi="Times New Roman" w:cs="Times New Roman"/>
          <w:sz w:val="24"/>
          <w:szCs w:val="24"/>
        </w:rPr>
      </w:pPr>
      <w:r w:rsidRPr="00E5260A">
        <w:rPr>
          <w:rFonts w:ascii="Times New Roman" w:hAnsi="Times New Roman" w:cs="Times New Roman"/>
          <w:sz w:val="24"/>
          <w:szCs w:val="24"/>
        </w:rPr>
        <w:t xml:space="preserve">Someone will contact you for a screening interview if there is a potential fit. </w:t>
      </w:r>
    </w:p>
    <w:p w14:paraId="5E23769E" w14:textId="77777777" w:rsidR="00D127A8" w:rsidRPr="00E5260A" w:rsidRDefault="00D127A8" w:rsidP="00D127A8">
      <w:pPr>
        <w:pStyle w:val="ListParagraph"/>
        <w:widowControl/>
        <w:numPr>
          <w:ilvl w:val="0"/>
          <w:numId w:val="4"/>
        </w:numPr>
        <w:autoSpaceDE/>
        <w:autoSpaceDN/>
        <w:snapToGrid w:val="0"/>
        <w:spacing w:before="120" w:after="120"/>
        <w:ind w:left="720"/>
        <w:rPr>
          <w:rFonts w:ascii="Times New Roman" w:hAnsi="Times New Roman" w:cs="Times New Roman"/>
          <w:sz w:val="24"/>
          <w:szCs w:val="24"/>
        </w:rPr>
      </w:pPr>
      <w:r w:rsidRPr="00E5260A">
        <w:rPr>
          <w:rFonts w:ascii="Times New Roman" w:hAnsi="Times New Roman" w:cs="Times New Roman"/>
          <w:sz w:val="24"/>
          <w:szCs w:val="24"/>
        </w:rPr>
        <w:t xml:space="preserve">Cornerstone Craftsman conducts background checks on all incoming volunteers and staff. </w:t>
      </w:r>
    </w:p>
    <w:p w14:paraId="118A6F35" w14:textId="77777777" w:rsidR="00D127A8" w:rsidRPr="00E5260A" w:rsidRDefault="00D127A8" w:rsidP="00D127A8">
      <w:pPr>
        <w:pStyle w:val="ListParagraph"/>
        <w:widowControl/>
        <w:numPr>
          <w:ilvl w:val="0"/>
          <w:numId w:val="4"/>
        </w:numPr>
        <w:autoSpaceDE/>
        <w:autoSpaceDN/>
        <w:snapToGrid w:val="0"/>
        <w:spacing w:before="120" w:after="120"/>
        <w:ind w:left="720"/>
        <w:rPr>
          <w:rFonts w:ascii="Times New Roman" w:hAnsi="Times New Roman" w:cs="Times New Roman"/>
          <w:sz w:val="24"/>
          <w:szCs w:val="24"/>
        </w:rPr>
      </w:pPr>
      <w:r w:rsidRPr="00E5260A">
        <w:rPr>
          <w:rFonts w:ascii="Times New Roman" w:hAnsi="Times New Roman" w:cs="Times New Roman"/>
          <w:sz w:val="24"/>
          <w:szCs w:val="24"/>
        </w:rPr>
        <w:t xml:space="preserve">Contact: </w:t>
      </w:r>
      <w:hyperlink r:id="rId11" w:history="1">
        <w:r w:rsidRPr="00E5260A">
          <w:rPr>
            <w:rStyle w:val="Hyperlink"/>
            <w:rFonts w:ascii="Times New Roman" w:hAnsi="Times New Roman" w:cs="Times New Roman"/>
            <w:sz w:val="24"/>
            <w:szCs w:val="24"/>
          </w:rPr>
          <w:t>info@cornerstonecraftsman.org</w:t>
        </w:r>
      </w:hyperlink>
      <w:r w:rsidRPr="00E5260A">
        <w:rPr>
          <w:rFonts w:ascii="Times New Roman" w:hAnsi="Times New Roman" w:cs="Times New Roman"/>
          <w:sz w:val="24"/>
          <w:szCs w:val="24"/>
        </w:rPr>
        <w:t xml:space="preserve">. </w:t>
      </w:r>
    </w:p>
    <w:p w14:paraId="43D70BD4" w14:textId="77777777" w:rsidR="008A575E" w:rsidRPr="00854674" w:rsidRDefault="008A575E" w:rsidP="00D127A8">
      <w:pPr>
        <w:pStyle w:val="Title"/>
        <w:ind w:left="1440" w:firstLine="720"/>
        <w:jc w:val="center"/>
        <w:rPr>
          <w:rFonts w:ascii="Arial" w:hAnsi="Arial" w:cs="Arial"/>
          <w:sz w:val="24"/>
          <w:szCs w:val="24"/>
        </w:rPr>
      </w:pPr>
    </w:p>
    <w:sectPr w:rsidR="008A575E" w:rsidRPr="00854674" w:rsidSect="002109DD">
      <w:headerReference w:type="default" r:id="rId12"/>
      <w:footerReference w:type="default" r:id="rId13"/>
      <w:type w:val="continuous"/>
      <w:pgSz w:w="12240" w:h="15840"/>
      <w:pgMar w:top="720" w:right="720" w:bottom="720" w:left="720" w:header="720" w:footer="2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BF2369" w14:textId="77777777" w:rsidR="008E3B26" w:rsidRDefault="008E3B26" w:rsidP="00E82BEA">
      <w:r>
        <w:separator/>
      </w:r>
    </w:p>
  </w:endnote>
  <w:endnote w:type="continuationSeparator" w:id="0">
    <w:p w14:paraId="0E601673" w14:textId="77777777" w:rsidR="008E3B26" w:rsidRDefault="008E3B26" w:rsidP="00E8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0021942"/>
      <w:docPartObj>
        <w:docPartGallery w:val="Page Numbers (Bottom of Page)"/>
        <w:docPartUnique/>
      </w:docPartObj>
    </w:sdtPr>
    <w:sdtEndPr>
      <w:rPr>
        <w:noProof/>
        <w:color w:val="FFFFFF" w:themeColor="background1"/>
      </w:rPr>
    </w:sdtEndPr>
    <w:sdtContent>
      <w:p w14:paraId="46F64B29" w14:textId="77777777" w:rsidR="0008448A" w:rsidRDefault="00DA5FEC">
        <w:pPr>
          <w:pStyle w:val="Footer"/>
          <w:jc w:val="right"/>
        </w:pPr>
        <w:r>
          <w:rPr>
            <w:noProof/>
          </w:rPr>
          <mc:AlternateContent>
            <mc:Choice Requires="wps">
              <w:drawing>
                <wp:anchor distT="0" distB="0" distL="114300" distR="114300" simplePos="0" relativeHeight="251657728" behindDoc="1" locked="0" layoutInCell="1" allowOverlap="1" wp14:anchorId="3CEAFB35" wp14:editId="1DB401AA">
                  <wp:simplePos x="0" y="0"/>
                  <wp:positionH relativeFrom="page">
                    <wp:align>left</wp:align>
                  </wp:positionH>
                  <wp:positionV relativeFrom="paragraph">
                    <wp:posOffset>-83871</wp:posOffset>
                  </wp:positionV>
                  <wp:extent cx="7772400" cy="594995"/>
                  <wp:effectExtent l="0" t="0" r="0" b="0"/>
                  <wp:wrapNone/>
                  <wp:docPr id="618735792" name="Graphic 2"/>
                  <wp:cNvGraphicFramePr/>
                  <a:graphic xmlns:a="http://schemas.openxmlformats.org/drawingml/2006/main">
                    <a:graphicData uri="http://schemas.microsoft.com/office/word/2010/wordprocessingShape">
                      <wps:wsp>
                        <wps:cNvSpPr/>
                        <wps:spPr>
                          <a:xfrm>
                            <a:off x="0" y="0"/>
                            <a:ext cx="7772400" cy="594995"/>
                          </a:xfrm>
                          <a:custGeom>
                            <a:avLst/>
                            <a:gdLst/>
                            <a:ahLst/>
                            <a:cxnLst/>
                            <a:rect l="l" t="t" r="r" b="b"/>
                            <a:pathLst>
                              <a:path w="7772400" h="594995">
                                <a:moveTo>
                                  <a:pt x="7772400" y="594713"/>
                                </a:moveTo>
                                <a:lnTo>
                                  <a:pt x="0" y="594713"/>
                                </a:lnTo>
                                <a:lnTo>
                                  <a:pt x="0" y="0"/>
                                </a:lnTo>
                                <a:lnTo>
                                  <a:pt x="7772400" y="0"/>
                                </a:lnTo>
                                <a:lnTo>
                                  <a:pt x="7772400" y="594713"/>
                                </a:lnTo>
                                <a:close/>
                              </a:path>
                            </a:pathLst>
                          </a:custGeom>
                          <a:solidFill>
                            <a:srgbClr val="5F95BB"/>
                          </a:solidFill>
                        </wps:spPr>
                        <wps:txbx>
                          <w:txbxContent>
                            <w:p w14:paraId="14F7828D" w14:textId="77777777" w:rsidR="00050539" w:rsidRDefault="00050539" w:rsidP="00050539">
                              <w:pPr>
                                <w:jc w:val="center"/>
                              </w:pPr>
                            </w:p>
                          </w:txbxContent>
                        </wps:txbx>
                        <wps:bodyPr wrap="square" lIns="0" tIns="0" rIns="0" bIns="0" rtlCol="0">
                          <a:prstTxWarp prst="textNoShape">
                            <a:avLst/>
                          </a:prstTxWarp>
                          <a:noAutofit/>
                        </wps:bodyPr>
                      </wps:wsp>
                    </a:graphicData>
                  </a:graphic>
                </wp:anchor>
              </w:drawing>
            </mc:Choice>
            <mc:Fallback>
              <w:pict>
                <v:shape w14:anchorId="3CEAFB35" id="Graphic 2" o:spid="_x0000_s1026" style="position:absolute;left:0;text-align:left;margin-left:0;margin-top:-6.6pt;width:612pt;height:46.85pt;z-index:-251658752;visibility:visible;mso-wrap-style:square;mso-wrap-distance-left:9pt;mso-wrap-distance-top:0;mso-wrap-distance-right:9pt;mso-wrap-distance-bottom:0;mso-position-horizontal:left;mso-position-horizontal-relative:page;mso-position-vertical:absolute;mso-position-vertical-relative:text;v-text-anchor:top" coordsize="7772400,59499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" adj="-11796480,,5400" path="m7772400,594713l,594713,,,7772400,r,594713xe" fillcolor="#5f95bb" stroked="f">
                  <v:stroke joinstyle="miter"/>
                  <v:formulas/>
                  <v:path arrowok="t" o:connecttype="custom" textboxrect="0,0,7772400,594995"/>
                  <v:textbox inset="0,0,0,0">
                    <w:txbxContent>
                      <w:p w14:paraId="14F7828D" w14:textId="77777777" w:rsidR="00050539" w:rsidRDefault="00050539" w:rsidP="00050539">
                        <w:pPr>
                          <w:jc w:val="center"/>
                        </w:pPr>
                      </w:p>
                    </w:txbxContent>
                  </v:textbox>
                  <w10:wrap anchorx="page"/>
                </v:shape>
              </w:pict>
            </mc:Fallback>
          </mc:AlternateContent>
        </w:r>
        <w:r>
          <w:rPr>
            <w:noProof/>
          </w:rPr>
          <mc:AlternateContent>
            <mc:Choice Requires="wpg">
              <w:drawing>
                <wp:anchor distT="0" distB="0" distL="114300" distR="114300" simplePos="0" relativeHeight="251659776" behindDoc="1" locked="0" layoutInCell="1" allowOverlap="1" wp14:anchorId="1DB08F55" wp14:editId="197768AD">
                  <wp:simplePos x="0" y="0"/>
                  <wp:positionH relativeFrom="margin">
                    <wp:align>center</wp:align>
                  </wp:positionH>
                  <wp:positionV relativeFrom="paragraph">
                    <wp:posOffset>72373</wp:posOffset>
                  </wp:positionV>
                  <wp:extent cx="5005070" cy="333375"/>
                  <wp:effectExtent l="0" t="0" r="0" b="9525"/>
                  <wp:wrapNone/>
                  <wp:docPr id="1708180743" name="Group 8"/>
                  <wp:cNvGraphicFramePr/>
                  <a:graphic xmlns:a="http://schemas.openxmlformats.org/drawingml/2006/main">
                    <a:graphicData uri="http://schemas.microsoft.com/office/word/2010/wordprocessingGroup">
                      <wpg:wgp>
                        <wpg:cNvGrpSpPr/>
                        <wpg:grpSpPr>
                          <a:xfrm>
                            <a:off x="0" y="0"/>
                            <a:ext cx="5005070" cy="333375"/>
                            <a:chOff x="0" y="0"/>
                            <a:chExt cx="5005070" cy="333375"/>
                          </a:xfrm>
                        </wpg:grpSpPr>
                        <pic:pic xmlns:pic="http://schemas.openxmlformats.org/drawingml/2006/picture">
                          <pic:nvPicPr>
                            <pic:cNvPr id="1762228718" name="Image 4"/>
                            <pic:cNvPicPr/>
                          </pic:nvPicPr>
                          <pic:blipFill>
                            <a:blip r:embed="rId1" cstate="print"/>
                            <a:stretch>
                              <a:fillRect/>
                            </a:stretch>
                          </pic:blipFill>
                          <pic:spPr>
                            <a:xfrm>
                              <a:off x="2828925" y="76200"/>
                              <a:ext cx="109855" cy="166370"/>
                            </a:xfrm>
                            <a:prstGeom prst="rect">
                              <a:avLst/>
                            </a:prstGeom>
                          </pic:spPr>
                        </pic:pic>
                        <wps:wsp>
                          <wps:cNvPr id="1698557772" name="Graphic 5"/>
                          <wps:cNvSpPr/>
                          <wps:spPr>
                            <a:xfrm>
                              <a:off x="2743200" y="0"/>
                              <a:ext cx="333375" cy="333375"/>
                            </a:xfrm>
                            <a:custGeom>
                              <a:avLst/>
                              <a:gdLst/>
                              <a:ahLst/>
                              <a:cxnLst/>
                              <a:rect l="l" t="t" r="r" b="b"/>
                              <a:pathLst>
                                <a:path w="333375" h="333375">
                                  <a:moveTo>
                                    <a:pt x="249377" y="175869"/>
                                  </a:moveTo>
                                  <a:lnTo>
                                    <a:pt x="212712" y="175869"/>
                                  </a:lnTo>
                                  <a:lnTo>
                                    <a:pt x="211531" y="193484"/>
                                  </a:lnTo>
                                  <a:lnTo>
                                    <a:pt x="208572" y="210705"/>
                                  </a:lnTo>
                                  <a:lnTo>
                                    <a:pt x="203860" y="227533"/>
                                  </a:lnTo>
                                  <a:lnTo>
                                    <a:pt x="197383" y="243967"/>
                                  </a:lnTo>
                                  <a:lnTo>
                                    <a:pt x="204381" y="241173"/>
                                  </a:lnTo>
                                  <a:lnTo>
                                    <a:pt x="237350" y="211099"/>
                                  </a:lnTo>
                                  <a:lnTo>
                                    <a:pt x="248526" y="183362"/>
                                  </a:lnTo>
                                  <a:lnTo>
                                    <a:pt x="249377" y="175869"/>
                                  </a:lnTo>
                                  <a:close/>
                                </a:path>
                                <a:path w="333375" h="333375">
                                  <a:moveTo>
                                    <a:pt x="249377" y="157353"/>
                                  </a:moveTo>
                                  <a:lnTo>
                                    <a:pt x="228206" y="110121"/>
                                  </a:lnTo>
                                  <a:lnTo>
                                    <a:pt x="197383" y="89255"/>
                                  </a:lnTo>
                                  <a:lnTo>
                                    <a:pt x="203860" y="105676"/>
                                  </a:lnTo>
                                  <a:lnTo>
                                    <a:pt x="208572" y="122504"/>
                                  </a:lnTo>
                                  <a:lnTo>
                                    <a:pt x="211531" y="139725"/>
                                  </a:lnTo>
                                  <a:lnTo>
                                    <a:pt x="212712" y="157353"/>
                                  </a:lnTo>
                                  <a:lnTo>
                                    <a:pt x="249377" y="157353"/>
                                  </a:lnTo>
                                  <a:close/>
                                </a:path>
                                <a:path w="333375" h="333375">
                                  <a:moveTo>
                                    <a:pt x="333235" y="166611"/>
                                  </a:moveTo>
                                  <a:lnTo>
                                    <a:pt x="329933" y="133819"/>
                                  </a:lnTo>
                                  <a:lnTo>
                                    <a:pt x="328193" y="126111"/>
                                  </a:lnTo>
                                  <a:lnTo>
                                    <a:pt x="313474" y="88061"/>
                                  </a:lnTo>
                                  <a:lnTo>
                                    <a:pt x="298335" y="64795"/>
                                  </a:lnTo>
                                  <a:lnTo>
                                    <a:pt x="295313" y="60909"/>
                                  </a:lnTo>
                                  <a:lnTo>
                                    <a:pt x="268439" y="34899"/>
                                  </a:lnTo>
                                  <a:lnTo>
                                    <a:pt x="268439" y="159931"/>
                                  </a:lnTo>
                                  <a:lnTo>
                                    <a:pt x="268427" y="173291"/>
                                  </a:lnTo>
                                  <a:lnTo>
                                    <a:pt x="258089" y="211721"/>
                                  </a:lnTo>
                                  <a:lnTo>
                                    <a:pt x="233857" y="243293"/>
                                  </a:lnTo>
                                  <a:lnTo>
                                    <a:pt x="199390" y="263207"/>
                                  </a:lnTo>
                                  <a:lnTo>
                                    <a:pt x="173304" y="268414"/>
                                  </a:lnTo>
                                  <a:lnTo>
                                    <a:pt x="159842" y="268414"/>
                                  </a:lnTo>
                                  <a:lnTo>
                                    <a:pt x="121412" y="258076"/>
                                  </a:lnTo>
                                  <a:lnTo>
                                    <a:pt x="89865" y="233845"/>
                                  </a:lnTo>
                                  <a:lnTo>
                                    <a:pt x="69989" y="199390"/>
                                  </a:lnTo>
                                  <a:lnTo>
                                    <a:pt x="69913" y="199110"/>
                                  </a:lnTo>
                                  <a:lnTo>
                                    <a:pt x="68059" y="193014"/>
                                  </a:lnTo>
                                  <a:lnTo>
                                    <a:pt x="65443" y="179908"/>
                                  </a:lnTo>
                                  <a:lnTo>
                                    <a:pt x="64795" y="173291"/>
                                  </a:lnTo>
                                  <a:lnTo>
                                    <a:pt x="64795" y="159931"/>
                                  </a:lnTo>
                                  <a:lnTo>
                                    <a:pt x="75107" y="121462"/>
                                  </a:lnTo>
                                  <a:lnTo>
                                    <a:pt x="99352" y="89877"/>
                                  </a:lnTo>
                                  <a:lnTo>
                                    <a:pt x="133832" y="69977"/>
                                  </a:lnTo>
                                  <a:lnTo>
                                    <a:pt x="159931" y="64795"/>
                                  </a:lnTo>
                                  <a:lnTo>
                                    <a:pt x="173304" y="64795"/>
                                  </a:lnTo>
                                  <a:lnTo>
                                    <a:pt x="211759" y="75095"/>
                                  </a:lnTo>
                                  <a:lnTo>
                                    <a:pt x="243344" y="99339"/>
                                  </a:lnTo>
                                  <a:lnTo>
                                    <a:pt x="263245" y="133819"/>
                                  </a:lnTo>
                                  <a:lnTo>
                                    <a:pt x="268439" y="159931"/>
                                  </a:lnTo>
                                  <a:lnTo>
                                    <a:pt x="268439" y="34899"/>
                                  </a:lnTo>
                                  <a:lnTo>
                                    <a:pt x="230200" y="12674"/>
                                  </a:lnTo>
                                  <a:lnTo>
                                    <a:pt x="190855" y="1790"/>
                                  </a:lnTo>
                                  <a:lnTo>
                                    <a:pt x="174688" y="190"/>
                                  </a:lnTo>
                                  <a:lnTo>
                                    <a:pt x="174485" y="190"/>
                                  </a:lnTo>
                                  <a:lnTo>
                                    <a:pt x="166624" y="0"/>
                                  </a:lnTo>
                                  <a:lnTo>
                                    <a:pt x="126123" y="4991"/>
                                  </a:lnTo>
                                  <a:lnTo>
                                    <a:pt x="88074" y="19672"/>
                                  </a:lnTo>
                                  <a:lnTo>
                                    <a:pt x="54737" y="43141"/>
                                  </a:lnTo>
                                  <a:lnTo>
                                    <a:pt x="28092" y="74041"/>
                                  </a:lnTo>
                                  <a:lnTo>
                                    <a:pt x="9740" y="110490"/>
                                  </a:lnTo>
                                  <a:lnTo>
                                    <a:pt x="800" y="150279"/>
                                  </a:lnTo>
                                  <a:lnTo>
                                    <a:pt x="0" y="166611"/>
                                  </a:lnTo>
                                  <a:lnTo>
                                    <a:pt x="203" y="174790"/>
                                  </a:lnTo>
                                  <a:lnTo>
                                    <a:pt x="7175" y="214972"/>
                                  </a:lnTo>
                                  <a:lnTo>
                                    <a:pt x="23710" y="252260"/>
                                  </a:lnTo>
                                  <a:lnTo>
                                    <a:pt x="48806" y="284416"/>
                                  </a:lnTo>
                                  <a:lnTo>
                                    <a:pt x="80975" y="309524"/>
                                  </a:lnTo>
                                  <a:lnTo>
                                    <a:pt x="118249" y="326047"/>
                                  </a:lnTo>
                                  <a:lnTo>
                                    <a:pt x="158432" y="333019"/>
                                  </a:lnTo>
                                  <a:lnTo>
                                    <a:pt x="166624" y="333222"/>
                                  </a:lnTo>
                                  <a:lnTo>
                                    <a:pt x="174802" y="333019"/>
                                  </a:lnTo>
                                  <a:lnTo>
                                    <a:pt x="214985" y="326047"/>
                                  </a:lnTo>
                                  <a:lnTo>
                                    <a:pt x="252272" y="309524"/>
                                  </a:lnTo>
                                  <a:lnTo>
                                    <a:pt x="284429" y="284416"/>
                                  </a:lnTo>
                                  <a:lnTo>
                                    <a:pt x="298450" y="268414"/>
                                  </a:lnTo>
                                  <a:lnTo>
                                    <a:pt x="300443" y="265861"/>
                                  </a:lnTo>
                                  <a:lnTo>
                                    <a:pt x="320548" y="230365"/>
                                  </a:lnTo>
                                  <a:lnTo>
                                    <a:pt x="331431" y="191046"/>
                                  </a:lnTo>
                                  <a:lnTo>
                                    <a:pt x="333070" y="173291"/>
                                  </a:lnTo>
                                  <a:lnTo>
                                    <a:pt x="333235" y="166611"/>
                                  </a:lnTo>
                                  <a:close/>
                                </a:path>
                              </a:pathLst>
                            </a:custGeom>
                            <a:solidFill>
                              <a:srgbClr val="FFFFFF"/>
                            </a:solidFill>
                          </wps:spPr>
                          <wps:bodyPr wrap="square" lIns="0" tIns="0" rIns="0" bIns="0" rtlCol="0">
                            <a:prstTxWarp prst="textNoShape">
                              <a:avLst/>
                            </a:prstTxWarp>
                            <a:noAutofit/>
                          </wps:bodyPr>
                        </wps:wsp>
                        <wps:wsp>
                          <wps:cNvPr id="129397075" name="Graphic 3"/>
                          <wps:cNvSpPr/>
                          <wps:spPr>
                            <a:xfrm>
                              <a:off x="0" y="0"/>
                              <a:ext cx="311150" cy="311150"/>
                            </a:xfrm>
                            <a:custGeom>
                              <a:avLst/>
                              <a:gdLst/>
                              <a:ahLst/>
                              <a:cxnLst/>
                              <a:rect l="l" t="t" r="r" b="b"/>
                              <a:pathLst>
                                <a:path w="311150" h="311150">
                                  <a:moveTo>
                                    <a:pt x="155554" y="311116"/>
                                  </a:moveTo>
                                  <a:lnTo>
                                    <a:pt x="106387" y="303185"/>
                                  </a:lnTo>
                                  <a:lnTo>
                                    <a:pt x="63686" y="281100"/>
                                  </a:lnTo>
                                  <a:lnTo>
                                    <a:pt x="30013" y="247425"/>
                                  </a:lnTo>
                                  <a:lnTo>
                                    <a:pt x="7930" y="204723"/>
                                  </a:lnTo>
                                  <a:lnTo>
                                    <a:pt x="0" y="155556"/>
                                  </a:lnTo>
                                  <a:lnTo>
                                    <a:pt x="7930" y="106389"/>
                                  </a:lnTo>
                                  <a:lnTo>
                                    <a:pt x="30013" y="63687"/>
                                  </a:lnTo>
                                  <a:lnTo>
                                    <a:pt x="63686" y="30014"/>
                                  </a:lnTo>
                                  <a:lnTo>
                                    <a:pt x="106387" y="7930"/>
                                  </a:lnTo>
                                  <a:lnTo>
                                    <a:pt x="155554" y="0"/>
                                  </a:lnTo>
                                  <a:lnTo>
                                    <a:pt x="204721" y="7930"/>
                                  </a:lnTo>
                                  <a:lnTo>
                                    <a:pt x="247423" y="30014"/>
                                  </a:lnTo>
                                  <a:lnTo>
                                    <a:pt x="272049" y="54638"/>
                                  </a:lnTo>
                                  <a:lnTo>
                                    <a:pt x="155556" y="54638"/>
                                  </a:lnTo>
                                  <a:lnTo>
                                    <a:pt x="63504" y="112039"/>
                                  </a:lnTo>
                                  <a:lnTo>
                                    <a:pt x="304094" y="112039"/>
                                  </a:lnTo>
                                  <a:lnTo>
                                    <a:pt x="304223" y="112841"/>
                                  </a:lnTo>
                                  <a:lnTo>
                                    <a:pt x="62627" y="112841"/>
                                  </a:lnTo>
                                  <a:lnTo>
                                    <a:pt x="62465" y="113772"/>
                                  </a:lnTo>
                                  <a:lnTo>
                                    <a:pt x="62366" y="212909"/>
                                  </a:lnTo>
                                  <a:lnTo>
                                    <a:pt x="69827" y="220370"/>
                                  </a:lnTo>
                                  <a:lnTo>
                                    <a:pt x="295090" y="220370"/>
                                  </a:lnTo>
                                  <a:lnTo>
                                    <a:pt x="281098" y="247425"/>
                                  </a:lnTo>
                                  <a:lnTo>
                                    <a:pt x="247423" y="281100"/>
                                  </a:lnTo>
                                  <a:lnTo>
                                    <a:pt x="204721" y="303185"/>
                                  </a:lnTo>
                                  <a:lnTo>
                                    <a:pt x="155554" y="311116"/>
                                  </a:lnTo>
                                  <a:close/>
                                </a:path>
                                <a:path w="311150" h="311150">
                                  <a:moveTo>
                                    <a:pt x="304094" y="112039"/>
                                  </a:moveTo>
                                  <a:lnTo>
                                    <a:pt x="247609" y="112039"/>
                                  </a:lnTo>
                                  <a:lnTo>
                                    <a:pt x="155556" y="54638"/>
                                  </a:lnTo>
                                  <a:lnTo>
                                    <a:pt x="272049" y="54638"/>
                                  </a:lnTo>
                                  <a:lnTo>
                                    <a:pt x="281098" y="63687"/>
                                  </a:lnTo>
                                  <a:lnTo>
                                    <a:pt x="303182" y="106389"/>
                                  </a:lnTo>
                                  <a:lnTo>
                                    <a:pt x="304094" y="112039"/>
                                  </a:lnTo>
                                  <a:close/>
                                </a:path>
                                <a:path w="311150" h="311150">
                                  <a:moveTo>
                                    <a:pt x="157030" y="169005"/>
                                  </a:moveTo>
                                  <a:lnTo>
                                    <a:pt x="154098" y="169005"/>
                                  </a:lnTo>
                                  <a:lnTo>
                                    <a:pt x="152525" y="168623"/>
                                  </a:lnTo>
                                  <a:lnTo>
                                    <a:pt x="151885" y="168365"/>
                                  </a:lnTo>
                                  <a:lnTo>
                                    <a:pt x="150578" y="167684"/>
                                  </a:lnTo>
                                  <a:lnTo>
                                    <a:pt x="62627" y="112841"/>
                                  </a:lnTo>
                                  <a:lnTo>
                                    <a:pt x="248491" y="112841"/>
                                  </a:lnTo>
                                  <a:lnTo>
                                    <a:pt x="160540" y="167684"/>
                                  </a:lnTo>
                                  <a:lnTo>
                                    <a:pt x="159228" y="168365"/>
                                  </a:lnTo>
                                  <a:lnTo>
                                    <a:pt x="158593" y="168623"/>
                                  </a:lnTo>
                                  <a:lnTo>
                                    <a:pt x="157030" y="169005"/>
                                  </a:lnTo>
                                  <a:close/>
                                </a:path>
                                <a:path w="311150" h="311150">
                                  <a:moveTo>
                                    <a:pt x="295090" y="220370"/>
                                  </a:moveTo>
                                  <a:lnTo>
                                    <a:pt x="241285" y="220370"/>
                                  </a:lnTo>
                                  <a:lnTo>
                                    <a:pt x="248747" y="212909"/>
                                  </a:lnTo>
                                  <a:lnTo>
                                    <a:pt x="248653" y="113772"/>
                                  </a:lnTo>
                                  <a:lnTo>
                                    <a:pt x="248491" y="112841"/>
                                  </a:lnTo>
                                  <a:lnTo>
                                    <a:pt x="304223" y="112841"/>
                                  </a:lnTo>
                                  <a:lnTo>
                                    <a:pt x="311113" y="155556"/>
                                  </a:lnTo>
                                  <a:lnTo>
                                    <a:pt x="303182" y="204723"/>
                                  </a:lnTo>
                                  <a:lnTo>
                                    <a:pt x="295090" y="220370"/>
                                  </a:lnTo>
                                  <a:close/>
                                </a:path>
                              </a:pathLst>
                            </a:custGeom>
                            <a:solidFill>
                              <a:srgbClr val="FFFFFF"/>
                            </a:solidFill>
                          </wps:spPr>
                          <wps:bodyPr wrap="square" lIns="0" tIns="0" rIns="0" bIns="0" rtlCol="0">
                            <a:prstTxWarp prst="textNoShape">
                              <a:avLst/>
                            </a:prstTxWarp>
                            <a:noAutofit/>
                          </wps:bodyPr>
                        </wps:wsp>
                        <wps:wsp>
                          <wps:cNvPr id="9093986" name="Textbox 6"/>
                          <wps:cNvSpPr txBox="1"/>
                          <wps:spPr>
                            <a:xfrm>
                              <a:off x="447675" y="85725"/>
                              <a:ext cx="2101215" cy="156210"/>
                            </a:xfrm>
                            <a:prstGeom prst="rect">
                              <a:avLst/>
                            </a:prstGeom>
                          </wps:spPr>
                          <wps:txbx>
                            <w:txbxContent>
                              <w:p w14:paraId="2D4C82C6" w14:textId="77777777" w:rsidR="00050539" w:rsidRPr="000B1DF0" w:rsidRDefault="00000000" w:rsidP="00050539">
                                <w:pPr>
                                  <w:tabs>
                                    <w:tab w:val="left" w:pos="3233"/>
                                  </w:tabs>
                                  <w:spacing w:line="246" w:lineRule="exact"/>
                                  <w:rPr>
                                    <w:rFonts w:ascii="Lucida Sans Unicode"/>
                                    <w:color w:val="FFFFFF" w:themeColor="background1"/>
                                    <w:sz w:val="17"/>
                                  </w:rPr>
                                </w:pPr>
                                <w:hyperlink r:id="rId2">
                                  <w:r w:rsidR="00050539" w:rsidRPr="000B1DF0">
                                    <w:rPr>
                                      <w:rFonts w:ascii="Lucida Sans Unicode"/>
                                      <w:color w:val="FFFFFF" w:themeColor="background1"/>
                                      <w:spacing w:val="-2"/>
                                      <w:sz w:val="17"/>
                                    </w:rPr>
                                    <w:t>info@cornerstonecraftsman.org</w:t>
                                  </w:r>
                                </w:hyperlink>
                                <w:r w:rsidR="00050539" w:rsidRPr="000B1DF0">
                                  <w:rPr>
                                    <w:rFonts w:ascii="Lucida Sans Unicode"/>
                                    <w:color w:val="FFFFFF" w:themeColor="background1"/>
                                    <w:sz w:val="17"/>
                                  </w:rPr>
                                  <w:tab/>
                                </w:r>
                                <w:r w:rsidR="00050539" w:rsidRPr="000B1DF0">
                                  <w:rPr>
                                    <w:rFonts w:ascii="Lucida Sans Unicode"/>
                                    <w:color w:val="FFFFFF" w:themeColor="background1"/>
                                    <w:spacing w:val="-10"/>
                                    <w:sz w:val="17"/>
                                  </w:rPr>
                                  <w:t>|</w:t>
                                </w:r>
                              </w:p>
                            </w:txbxContent>
                          </wps:txbx>
                          <wps:bodyPr wrap="square" lIns="0" tIns="0" rIns="0" bIns="0" rtlCol="0">
                            <a:noAutofit/>
                          </wps:bodyPr>
                        </wps:wsp>
                        <wps:wsp>
                          <wps:cNvPr id="634936280" name="Textbox 7"/>
                          <wps:cNvSpPr txBox="1"/>
                          <wps:spPr>
                            <a:xfrm>
                              <a:off x="3200400" y="85725"/>
                              <a:ext cx="1804670" cy="156210"/>
                            </a:xfrm>
                            <a:prstGeom prst="rect">
                              <a:avLst/>
                            </a:prstGeom>
                          </wps:spPr>
                          <wps:txbx>
                            <w:txbxContent>
                              <w:p w14:paraId="5513327A" w14:textId="77777777" w:rsidR="00050539" w:rsidRPr="000B1DF0" w:rsidRDefault="00000000" w:rsidP="00050539">
                                <w:pPr>
                                  <w:spacing w:line="246" w:lineRule="exact"/>
                                  <w:rPr>
                                    <w:rFonts w:ascii="Lucida Sans Unicode"/>
                                    <w:color w:val="FFFFFF" w:themeColor="background1"/>
                                    <w:sz w:val="17"/>
                                  </w:rPr>
                                </w:pPr>
                                <w:hyperlink r:id="rId3">
                                  <w:r w:rsidR="00050539" w:rsidRPr="000B1DF0">
                                    <w:rPr>
                                      <w:rFonts w:ascii="Lucida Sans Unicode"/>
                                      <w:color w:val="FFFFFF" w:themeColor="background1"/>
                                      <w:spacing w:val="-2"/>
                                      <w:sz w:val="17"/>
                                    </w:rPr>
                                    <w:t>www.cornerstonecraftsman.org</w:t>
                                  </w:r>
                                </w:hyperlink>
                              </w:p>
                            </w:txbxContent>
                          </wps:txbx>
                          <wps:bodyPr wrap="square" lIns="0" tIns="0" rIns="0" bIns="0" rtlCol="0">
                            <a:noAutofit/>
                          </wps:bodyPr>
                        </wps:wsp>
                      </wpg:wgp>
                    </a:graphicData>
                  </a:graphic>
                </wp:anchor>
              </w:drawing>
            </mc:Choice>
            <mc:Fallback>
              <w:pict>
                <v:group w14:anchorId="1DB08F55" id="Group 8" o:spid="_x0000_s1027" style="position:absolute;left:0;text-align:left;margin-left:0;margin-top:5.7pt;width:394.1pt;height:26.25pt;z-index:-251656704;mso-position-horizontal:center;mso-position-horizontal-relative:margin" coordsize="50050,33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8289;top:762;width:1098;height:16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">
                    <v:imagedata r:id="rId4" o:title=""/>
                  </v:shape>
                  <v:shape id="Graphic 5" o:spid="_x0000_s1029" style="position:absolute;left:27432;width:3333;height:3333;visibility:visible;mso-wrap-style:square;v-text-anchor:top" coordsize="333375,333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" path="m249377,175869r-36665,l211531,193484r-2959,17221l203860,227533r-6477,16434l204381,241173r32969,-30074l248526,183362r851,-7493xem249377,157353l228206,110121,197383,89255r6477,16421l208572,122504r2959,17221l212712,157353r36665,xem333235,166611r-3302,-32792l328193,126111,313474,88061,298335,64795r-3022,-3886l268439,34899r,125032l268427,173291r-10338,38430l233857,243293r-34467,19914l173304,268414r-13462,l121412,258076,89865,233845,69989,199390r-76,-280l68059,193014,65443,179908r-648,-6617l64795,159931,75107,121462,99352,89877,133832,69977r26099,-5182l173304,64795r38455,10300l243344,99339r19901,34480l268439,159931r,-125032l230200,12674,190855,1790,174688,190r-203,l166624,,126123,4991,88074,19672,54737,43141,28092,74041,9740,110490,800,150279,,166611r203,8179l7175,214972r16535,37288l48806,284416r32169,25108l118249,326047r40183,6972l166624,333222r8178,-203l214985,326047r37287,-16523l284429,284416r14021,-16002l300443,265861r20105,-35496l331431,191046r1639,-17755l333235,166611xe" stroked="f">
                    <v:path arrowok="t"/>
                  </v:shape>
                  <v:shape id="Graphic 3" o:spid="_x0000_s1030" style="position:absolute;width:3111;height:3111;visibility:visible;mso-wrap-style:square;v-text-anchor:top" coordsize="311150,311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" path="m155554,311116r-49167,-7931l63686,281100,30013,247425,7930,204723,,155556,7930,106389,30013,63687,63686,30014,106387,7930,155554,r49167,7930l247423,30014r24626,24624l155556,54638,63504,112039r240590,l304223,112841r-241596,l62465,113772r-99,99137l69827,220370r225263,l281098,247425r-33675,33675l204721,303185r-49167,7931xem304094,112039r-56485,l155556,54638r116493,l281098,63687r22084,42702l304094,112039xem157030,169005r-2932,l152525,168623r-640,-258l150578,167684,62627,112841r185864,l160540,167684r-1312,681l158593,168623r-1563,382xem295090,220370r-53805,l248747,212909r-94,-99137l248491,112841r55732,l311113,155556r-7931,49167l295090,220370xe" stroked="f">
                    <v:path arrowok="t"/>
                  </v:shape>
                  <v:shapetype id="_x0000_t202" coordsize="21600,21600" o:spt="202" path="m,l,21600r21600,l21600,xe">
                    <v:stroke joinstyle="miter"/>
                    <v:path gradientshapeok="t" o:connecttype="rect"/>
                  </v:shapetype>
                  <v:shape id="Textbox 6" o:spid="_x0000_s1031" type="#_x0000_t202" style="position:absolute;left:4476;top:857;width:21012;height:1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" filled="f" stroked="f">
                    <v:textbox inset="0,0,0,0">
                      <w:txbxContent>
                        <w:p w14:paraId="2D4C82C6" w14:textId="77777777" w:rsidR="00050539" w:rsidRPr="000B1DF0" w:rsidRDefault="00000000" w:rsidP="00050539">
                          <w:pPr>
                            <w:tabs>
                              <w:tab w:val="left" w:pos="3233"/>
                            </w:tabs>
                            <w:spacing w:line="246" w:lineRule="exact"/>
                            <w:rPr>
                              <w:rFonts w:ascii="Lucida Sans Unicode"/>
                              <w:color w:val="FFFFFF" w:themeColor="background1"/>
                              <w:sz w:val="17"/>
                            </w:rPr>
                          </w:pPr>
                          <w:hyperlink r:id="rId5">
                            <w:r w:rsidR="00050539" w:rsidRPr="000B1DF0">
                              <w:rPr>
                                <w:rFonts w:ascii="Lucida Sans Unicode"/>
                                <w:color w:val="FFFFFF" w:themeColor="background1"/>
                                <w:spacing w:val="-2"/>
                                <w:sz w:val="17"/>
                              </w:rPr>
                              <w:t>info@cornerstonecraftsman.org</w:t>
                            </w:r>
                          </w:hyperlink>
                          <w:r w:rsidR="00050539" w:rsidRPr="000B1DF0">
                            <w:rPr>
                              <w:rFonts w:ascii="Lucida Sans Unicode"/>
                              <w:color w:val="FFFFFF" w:themeColor="background1"/>
                              <w:sz w:val="17"/>
                            </w:rPr>
                            <w:tab/>
                          </w:r>
                          <w:r w:rsidR="00050539" w:rsidRPr="000B1DF0">
                            <w:rPr>
                              <w:rFonts w:ascii="Lucida Sans Unicode"/>
                              <w:color w:val="FFFFFF" w:themeColor="background1"/>
                              <w:spacing w:val="-10"/>
                              <w:sz w:val="17"/>
                            </w:rPr>
                            <w:t>|</w:t>
                          </w:r>
                        </w:p>
                      </w:txbxContent>
                    </v:textbox>
                  </v:shape>
                  <v:shape id="Textbox 7" o:spid="_x0000_s1032" type="#_x0000_t202" style="position:absolute;left:32004;top:857;width:18046;height:1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" filled="f" stroked="f">
                    <v:textbox inset="0,0,0,0">
                      <w:txbxContent>
                        <w:p w14:paraId="5513327A" w14:textId="77777777" w:rsidR="00050539" w:rsidRPr="000B1DF0" w:rsidRDefault="00000000" w:rsidP="00050539">
                          <w:pPr>
                            <w:spacing w:line="246" w:lineRule="exact"/>
                            <w:rPr>
                              <w:rFonts w:ascii="Lucida Sans Unicode"/>
                              <w:color w:val="FFFFFF" w:themeColor="background1"/>
                              <w:sz w:val="17"/>
                            </w:rPr>
                          </w:pPr>
                          <w:hyperlink r:id="rId6">
                            <w:r w:rsidR="00050539" w:rsidRPr="000B1DF0">
                              <w:rPr>
                                <w:rFonts w:ascii="Lucida Sans Unicode"/>
                                <w:color w:val="FFFFFF" w:themeColor="background1"/>
                                <w:spacing w:val="-2"/>
                                <w:sz w:val="17"/>
                              </w:rPr>
                              <w:t>www.cornerstonecraftsman.org</w:t>
                            </w:r>
                          </w:hyperlink>
                        </w:p>
                      </w:txbxContent>
                    </v:textbox>
                  </v:shape>
                  <w10:wrap anchorx="margin"/>
                </v:group>
              </w:pict>
            </mc:Fallback>
          </mc:AlternateContent>
        </w:r>
      </w:p>
      <w:p w14:paraId="71AE478C" w14:textId="77777777" w:rsidR="00050539" w:rsidRPr="00CF1B33" w:rsidRDefault="00DE78BC" w:rsidP="00DA5FEC">
        <w:pPr>
          <w:pStyle w:val="Footer"/>
          <w:tabs>
            <w:tab w:val="left" w:pos="6840"/>
          </w:tabs>
          <w:jc w:val="right"/>
          <w:rPr>
            <w:noProof/>
            <w:color w:val="FFFFFF" w:themeColor="background1"/>
          </w:rPr>
        </w:pPr>
        <w:r>
          <w:rPr>
            <w:color w:val="FFFFFF" w:themeColor="background1"/>
          </w:rPr>
          <w:tab/>
        </w:r>
        <w:r>
          <w:rPr>
            <w:color w:val="FFFFFF" w:themeColor="background1"/>
          </w:rPr>
          <w:tab/>
        </w:r>
        <w:r>
          <w:rPr>
            <w:color w:val="FFFFFF" w:themeColor="background1"/>
          </w:rPr>
          <w:tab/>
        </w:r>
        <w:r w:rsidR="00050539" w:rsidRPr="00CF1B33">
          <w:rPr>
            <w:color w:val="FFFFFF" w:themeColor="background1"/>
          </w:rPr>
          <w:fldChar w:fldCharType="begin"/>
        </w:r>
        <w:r w:rsidR="00050539" w:rsidRPr="00CF1B33">
          <w:rPr>
            <w:color w:val="FFFFFF" w:themeColor="background1"/>
          </w:rPr>
          <w:instrText xml:space="preserve"> PAGE   \* MERGEFORMAT </w:instrText>
        </w:r>
        <w:r w:rsidR="00050539" w:rsidRPr="00CF1B33">
          <w:rPr>
            <w:color w:val="FFFFFF" w:themeColor="background1"/>
          </w:rPr>
          <w:fldChar w:fldCharType="separate"/>
        </w:r>
        <w:r w:rsidR="00050539" w:rsidRPr="00CF1B33">
          <w:rPr>
            <w:noProof/>
            <w:color w:val="FFFFFF" w:themeColor="background1"/>
          </w:rPr>
          <w:t>2</w:t>
        </w:r>
        <w:r w:rsidR="00050539" w:rsidRPr="00CF1B33">
          <w:rPr>
            <w:noProof/>
            <w:color w:val="FFFFFF" w:themeColor="background1"/>
          </w:rPr>
          <w:fldChar w:fldCharType="end"/>
        </w:r>
      </w:p>
    </w:sdtContent>
  </w:sdt>
  <w:p w14:paraId="45FBB607" w14:textId="77777777" w:rsidR="00050539" w:rsidRDefault="000505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88493A" w14:textId="77777777" w:rsidR="008E3B26" w:rsidRDefault="008E3B26" w:rsidP="00E82BEA">
      <w:r>
        <w:separator/>
      </w:r>
    </w:p>
  </w:footnote>
  <w:footnote w:type="continuationSeparator" w:id="0">
    <w:p w14:paraId="1B11508A" w14:textId="77777777" w:rsidR="008E3B26" w:rsidRDefault="008E3B26" w:rsidP="00E82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04698" w14:textId="77777777" w:rsidR="00E82BEA" w:rsidRDefault="00E82BEA">
    <w:pPr>
      <w:pStyle w:val="Header"/>
    </w:pPr>
    <w:r>
      <w:rPr>
        <w:noProof/>
      </w:rPr>
      <mc:AlternateContent>
        <mc:Choice Requires="wps">
          <w:drawing>
            <wp:anchor distT="0" distB="0" distL="0" distR="0" simplePos="0" relativeHeight="251642880" behindDoc="0" locked="0" layoutInCell="1" allowOverlap="1" wp14:anchorId="127FF86A" wp14:editId="5269B8FF">
              <wp:simplePos x="0" y="0"/>
              <wp:positionH relativeFrom="page">
                <wp:posOffset>0</wp:posOffset>
              </wp:positionH>
              <wp:positionV relativeFrom="page">
                <wp:posOffset>0</wp:posOffset>
              </wp:positionV>
              <wp:extent cx="7772400" cy="48768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487680"/>
                      </a:xfrm>
                      <a:custGeom>
                        <a:avLst/>
                        <a:gdLst/>
                        <a:ahLst/>
                        <a:cxnLst/>
                        <a:rect l="l" t="t" r="r" b="b"/>
                        <a:pathLst>
                          <a:path w="7772400" h="487680">
                            <a:moveTo>
                              <a:pt x="7772399" y="487186"/>
                            </a:moveTo>
                            <a:lnTo>
                              <a:pt x="0" y="487186"/>
                            </a:lnTo>
                            <a:lnTo>
                              <a:pt x="0" y="0"/>
                            </a:lnTo>
                            <a:lnTo>
                              <a:pt x="7772399" y="0"/>
                            </a:lnTo>
                            <a:lnTo>
                              <a:pt x="7772399" y="487186"/>
                            </a:lnTo>
                            <a:close/>
                          </a:path>
                        </a:pathLst>
                      </a:custGeom>
                      <a:solidFill>
                        <a:srgbClr val="5F95BB"/>
                      </a:solidFill>
                    </wps:spPr>
                    <wps:bodyPr wrap="square" lIns="0" tIns="0" rIns="0" bIns="0" rtlCol="0">
                      <a:prstTxWarp prst="textNoShape">
                        <a:avLst/>
                      </a:prstTxWarp>
                      <a:noAutofit/>
                    </wps:bodyPr>
                  </wps:wsp>
                </a:graphicData>
              </a:graphic>
            </wp:anchor>
          </w:drawing>
        </mc:Choice>
        <mc:Fallback>
          <w:pict>
            <v:shape w14:anchorId="380C16F9" id="Graphic 8" o:spid="_x0000_s1026" style="position:absolute;margin-left:0;margin-top:0;width:612pt;height:38.4pt;z-index:251642880;visibility:visible;mso-wrap-style:square;mso-wrap-distance-left:0;mso-wrap-distance-top:0;mso-wrap-distance-right:0;mso-wrap-distance-bottom:0;mso-position-horizontal:absolute;mso-position-horizontal-relative:page;mso-position-vertical:absolute;mso-position-vertical-relative:page;v-text-anchor:top" coordsize="7772400,4876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" path="m7772399,487186l,487186,,,7772399,r,487186xe" fillcolor="#5f95bb"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D64A2"/>
    <w:multiLevelType w:val="hybridMultilevel"/>
    <w:tmpl w:val="F15CE1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D4214B3"/>
    <w:multiLevelType w:val="hybridMultilevel"/>
    <w:tmpl w:val="9EF21C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07423E"/>
    <w:multiLevelType w:val="hybridMultilevel"/>
    <w:tmpl w:val="176AA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6B00A62"/>
    <w:multiLevelType w:val="hybridMultilevel"/>
    <w:tmpl w:val="EA426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B7E6A2C"/>
    <w:multiLevelType w:val="hybridMultilevel"/>
    <w:tmpl w:val="B6EC0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8C63617"/>
    <w:multiLevelType w:val="hybridMultilevel"/>
    <w:tmpl w:val="8E860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1452D96"/>
    <w:multiLevelType w:val="hybridMultilevel"/>
    <w:tmpl w:val="37AC1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A427FFC"/>
    <w:multiLevelType w:val="hybridMultilevel"/>
    <w:tmpl w:val="83C6C8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C8D0888"/>
    <w:multiLevelType w:val="hybridMultilevel"/>
    <w:tmpl w:val="E20E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713293">
    <w:abstractNumId w:val="1"/>
  </w:num>
  <w:num w:numId="2" w16cid:durableId="885870683">
    <w:abstractNumId w:val="7"/>
  </w:num>
  <w:num w:numId="3" w16cid:durableId="2138597942">
    <w:abstractNumId w:val="6"/>
  </w:num>
  <w:num w:numId="4" w16cid:durableId="892499213">
    <w:abstractNumId w:val="2"/>
  </w:num>
  <w:num w:numId="5" w16cid:durableId="532812402">
    <w:abstractNumId w:val="3"/>
  </w:num>
  <w:num w:numId="6" w16cid:durableId="2030594367">
    <w:abstractNumId w:val="5"/>
  </w:num>
  <w:num w:numId="7" w16cid:durableId="1806971221">
    <w:abstractNumId w:val="4"/>
  </w:num>
  <w:num w:numId="8" w16cid:durableId="570696865">
    <w:abstractNumId w:val="8"/>
  </w:num>
  <w:num w:numId="9" w16cid:durableId="799543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023"/>
    <w:rsid w:val="00001B9C"/>
    <w:rsid w:val="00002FDD"/>
    <w:rsid w:val="00050539"/>
    <w:rsid w:val="0008448A"/>
    <w:rsid w:val="0009196E"/>
    <w:rsid w:val="000A3C10"/>
    <w:rsid w:val="000B1DF0"/>
    <w:rsid w:val="00107F47"/>
    <w:rsid w:val="001528A9"/>
    <w:rsid w:val="00156E20"/>
    <w:rsid w:val="002109DD"/>
    <w:rsid w:val="002B2133"/>
    <w:rsid w:val="002E2531"/>
    <w:rsid w:val="00326523"/>
    <w:rsid w:val="004A2E35"/>
    <w:rsid w:val="004C1D03"/>
    <w:rsid w:val="00652023"/>
    <w:rsid w:val="00653473"/>
    <w:rsid w:val="00673A62"/>
    <w:rsid w:val="006801CF"/>
    <w:rsid w:val="00687118"/>
    <w:rsid w:val="006F12E6"/>
    <w:rsid w:val="006F70B6"/>
    <w:rsid w:val="0082786D"/>
    <w:rsid w:val="00854674"/>
    <w:rsid w:val="008A575E"/>
    <w:rsid w:val="008E3B26"/>
    <w:rsid w:val="00982C62"/>
    <w:rsid w:val="0098348A"/>
    <w:rsid w:val="009A5361"/>
    <w:rsid w:val="009E11DD"/>
    <w:rsid w:val="00A0066F"/>
    <w:rsid w:val="00A63580"/>
    <w:rsid w:val="00A7746E"/>
    <w:rsid w:val="00A804FA"/>
    <w:rsid w:val="00B12C60"/>
    <w:rsid w:val="00B1672B"/>
    <w:rsid w:val="00B450DA"/>
    <w:rsid w:val="00B82BAA"/>
    <w:rsid w:val="00BA5263"/>
    <w:rsid w:val="00BC4DD7"/>
    <w:rsid w:val="00BE2FB6"/>
    <w:rsid w:val="00CF1B33"/>
    <w:rsid w:val="00D01F38"/>
    <w:rsid w:val="00D127A8"/>
    <w:rsid w:val="00D51C07"/>
    <w:rsid w:val="00D93513"/>
    <w:rsid w:val="00DA5FEC"/>
    <w:rsid w:val="00DC4DDE"/>
    <w:rsid w:val="00DE78BC"/>
    <w:rsid w:val="00E563F1"/>
    <w:rsid w:val="00E82BEA"/>
    <w:rsid w:val="00E97775"/>
    <w:rsid w:val="00F07786"/>
    <w:rsid w:val="00F67D77"/>
    <w:rsid w:val="00F85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CD8C5"/>
  <w15:docId w15:val="{71FBD8A0-EA6F-ED4C-A5E0-8C357937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7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4"/>
    </w:pPr>
    <w:rPr>
      <w:rFonts w:ascii="Times New Roman" w:eastAsia="Times New Roman" w:hAnsi="Times New Roman" w:cs="Times New Roman"/>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82BEA"/>
    <w:pPr>
      <w:tabs>
        <w:tab w:val="center" w:pos="4680"/>
        <w:tab w:val="right" w:pos="9360"/>
      </w:tabs>
    </w:pPr>
  </w:style>
  <w:style w:type="character" w:customStyle="1" w:styleId="HeaderChar">
    <w:name w:val="Header Char"/>
    <w:basedOn w:val="DefaultParagraphFont"/>
    <w:link w:val="Header"/>
    <w:uiPriority w:val="99"/>
    <w:rsid w:val="00E82BEA"/>
  </w:style>
  <w:style w:type="paragraph" w:styleId="Footer">
    <w:name w:val="footer"/>
    <w:basedOn w:val="Normal"/>
    <w:link w:val="FooterChar"/>
    <w:uiPriority w:val="99"/>
    <w:unhideWhenUsed/>
    <w:rsid w:val="00E82BEA"/>
    <w:pPr>
      <w:tabs>
        <w:tab w:val="center" w:pos="4680"/>
        <w:tab w:val="right" w:pos="9360"/>
      </w:tabs>
    </w:pPr>
  </w:style>
  <w:style w:type="character" w:customStyle="1" w:styleId="FooterChar">
    <w:name w:val="Footer Char"/>
    <w:basedOn w:val="DefaultParagraphFont"/>
    <w:link w:val="Footer"/>
    <w:uiPriority w:val="99"/>
    <w:rsid w:val="00E82BEA"/>
  </w:style>
  <w:style w:type="paragraph" w:styleId="NormalWeb">
    <w:name w:val="Normal (Web)"/>
    <w:basedOn w:val="Normal"/>
    <w:uiPriority w:val="99"/>
    <w:unhideWhenUsed/>
    <w:rsid w:val="0065202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52023"/>
    <w:rPr>
      <w:color w:val="0000FF" w:themeColor="hyperlink"/>
      <w:u w:val="single"/>
    </w:rPr>
  </w:style>
  <w:style w:type="character" w:styleId="Strong">
    <w:name w:val="Strong"/>
    <w:basedOn w:val="DefaultParagraphFont"/>
    <w:uiPriority w:val="22"/>
    <w:qFormat/>
    <w:rsid w:val="006520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info@cornerstonecraftsman.org"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cornerstonecraftsman.org/" TargetMode="External"/><Relationship Id="rId2" Type="http://schemas.openxmlformats.org/officeDocument/2006/relationships/hyperlink" Target="mailto:info@cornerstonecraftsman.org" TargetMode="External"/><Relationship Id="rId1" Type="http://schemas.openxmlformats.org/officeDocument/2006/relationships/image" Target="media/image2.png"/><Relationship Id="rId6" Type="http://schemas.openxmlformats.org/officeDocument/2006/relationships/hyperlink" Target="http://www.cornerstonecraftsman.org/" TargetMode="External"/><Relationship Id="rId5" Type="http://schemas.openxmlformats.org/officeDocument/2006/relationships/hyperlink" Target="mailto:info@cornerstonecraftsman.org" TargetMode="External"/><Relationship Id="rId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eringer3/Documents/CLIENT/Cornerstone%20Craftsman/Brand/Letterhead/CC%20%20Letterhead%207.31.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1FDEEDC11E7B48BBDB1259EE14CCCB" ma:contentTypeVersion="17" ma:contentTypeDescription="Create a new document." ma:contentTypeScope="" ma:versionID="55d40b41764cbe7860c012f7b97a02fd">
  <xsd:schema xmlns:xsd="http://www.w3.org/2001/XMLSchema" xmlns:xs="http://www.w3.org/2001/XMLSchema" xmlns:p="http://schemas.microsoft.com/office/2006/metadata/properties" xmlns:ns2="b740e514-6239-4a54-b4b6-c685e6ca67db" xmlns:ns3="055fd7f3-ada2-47f1-b571-4db4e2bdfed6" targetNamespace="http://schemas.microsoft.com/office/2006/metadata/properties" ma:root="true" ma:fieldsID="37a5694e8f7a6897b8b9413074dec477" ns2:_="" ns3:_="">
    <xsd:import namespace="b740e514-6239-4a54-b4b6-c685e6ca67db"/>
    <xsd:import namespace="055fd7f3-ada2-47f1-b571-4db4e2bdfed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40e514-6239-4a54-b4b6-c685e6ca6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4d839c2-c8ab-4f43-96eb-db3442960b5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5fd7f3-ada2-47f1-b571-4db4e2bdfed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6586454-4bf0-491d-bcec-27fd3112a733}" ma:internalName="TaxCatchAll" ma:showField="CatchAllData" ma:web="055fd7f3-ada2-47f1-b571-4db4e2bdfe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A1A17A-39B7-48E1-B614-1FACCF2FF4B0}">
  <ds:schemaRefs>
    <ds:schemaRef ds:uri="http://schemas.openxmlformats.org/officeDocument/2006/bibliography"/>
  </ds:schemaRefs>
</ds:datastoreItem>
</file>

<file path=customXml/itemProps2.xml><?xml version="1.0" encoding="utf-8"?>
<ds:datastoreItem xmlns:ds="http://schemas.openxmlformats.org/officeDocument/2006/customXml" ds:itemID="{46EE58A9-7A81-465E-8ACC-9D0B61BA67B3}">
  <ds:schemaRefs>
    <ds:schemaRef ds:uri="http://schemas.microsoft.com/sharepoint/v3/contenttype/forms"/>
  </ds:schemaRefs>
</ds:datastoreItem>
</file>

<file path=customXml/itemProps3.xml><?xml version="1.0" encoding="utf-8"?>
<ds:datastoreItem xmlns:ds="http://schemas.openxmlformats.org/officeDocument/2006/customXml" ds:itemID="{C8011618-C796-4D41-A95B-595AC9CD4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40e514-6239-4a54-b4b6-c685e6ca67db"/>
    <ds:schemaRef ds:uri="055fd7f3-ada2-47f1-b571-4db4e2bdfe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CC  Letterhead 7.31.24.dotx</Template>
  <TotalTime>1</TotalTime>
  <Pages>2</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CC  Letterhead V2</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  Letterhead V2</dc:title>
  <dc:creator>Derry Deringer</dc:creator>
  <cp:keywords>DAGKYWtpILc,BAFakn53lDY</cp:keywords>
  <cp:lastModifiedBy>Derry Deringer</cp:lastModifiedBy>
  <cp:revision>2</cp:revision>
  <cp:lastPrinted>2024-07-30T17:37:00Z</cp:lastPrinted>
  <dcterms:created xsi:type="dcterms:W3CDTF">2024-08-30T19:03:00Z</dcterms:created>
  <dcterms:modified xsi:type="dcterms:W3CDTF">2024-08-30T19:03:00Z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2024-07-09T00:00:00Z</vt:filetime>
  </property>
  <property fmtid="{D5CDD505-2E9C-101B-9397-08002B2CF9AE}" pid="3" name="Creator">
    <vt:lpwstr>Canva</vt:lpwstr>
  </property>
  <property fmtid="{D5CDD505-2E9C-101B-9397-08002B2CF9AE}" pid="4" name="LastSaved">
    <vt:filetime>2024-07-09T00:00:00Z</vt:filetime>
  </property>
  <property fmtid="{D5CDD505-2E9C-101B-9397-08002B2CF9AE}" pid="5" name="Producer">
    <vt:lpwstr>Canva</vt:lpwstr>
  </property>
</Properties>
</file>