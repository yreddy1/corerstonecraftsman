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F051" w14:textId="77777777" w:rsidR="00D01F38" w:rsidRDefault="002109DD">
      <w:pPr>
        <w:pStyle w:val="Title"/>
        <w:rPr>
          <w:sz w:val="17"/>
        </w:rPr>
      </w:pPr>
      <w:r>
        <w:rPr>
          <w:noProof/>
        </w:rPr>
        <w:drawing>
          <wp:anchor distT="0" distB="0" distL="0" distR="0" simplePos="0" relativeHeight="251655680" behindDoc="0" locked="0" layoutInCell="1" allowOverlap="1" wp14:anchorId="2FAD4D6D" wp14:editId="26800A78">
            <wp:simplePos x="0" y="0"/>
            <wp:positionH relativeFrom="page">
              <wp:posOffset>400050</wp:posOffset>
            </wp:positionH>
            <wp:positionV relativeFrom="page">
              <wp:posOffset>781050</wp:posOffset>
            </wp:positionV>
            <wp:extent cx="1000125" cy="734940"/>
            <wp:effectExtent l="0" t="0" r="0" b="8255"/>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003805" cy="737644"/>
                    </a:xfrm>
                    <a:prstGeom prst="rect">
                      <a:avLst/>
                    </a:prstGeom>
                  </pic:spPr>
                </pic:pic>
              </a:graphicData>
            </a:graphic>
            <wp14:sizeRelH relativeFrom="margin">
              <wp14:pctWidth>0</wp14:pctWidth>
            </wp14:sizeRelH>
            <wp14:sizeRelV relativeFrom="margin">
              <wp14:pctHeight>0</wp14:pctHeight>
            </wp14:sizeRelV>
          </wp:anchor>
        </w:drawing>
      </w:r>
    </w:p>
    <w:p w14:paraId="59591CDB" w14:textId="77777777" w:rsidR="008A575E" w:rsidRPr="008A575E" w:rsidRDefault="008A575E" w:rsidP="008A575E"/>
    <w:p w14:paraId="4AB4D7B2" w14:textId="77777777" w:rsidR="008A575E" w:rsidRPr="00854674" w:rsidRDefault="008A575E" w:rsidP="008A575E">
      <w:pPr>
        <w:rPr>
          <w:rFonts w:ascii="Arial" w:hAnsi="Arial" w:cs="Arial"/>
          <w:sz w:val="24"/>
          <w:szCs w:val="24"/>
        </w:rPr>
      </w:pPr>
    </w:p>
    <w:p w14:paraId="16C3B536" w14:textId="77777777" w:rsidR="008A575E" w:rsidRPr="00854674" w:rsidRDefault="008A575E" w:rsidP="008A575E">
      <w:pPr>
        <w:rPr>
          <w:rFonts w:ascii="Arial" w:hAnsi="Arial" w:cs="Arial"/>
          <w:sz w:val="24"/>
          <w:szCs w:val="24"/>
        </w:rPr>
      </w:pPr>
    </w:p>
    <w:p w14:paraId="6D0BA185" w14:textId="77777777" w:rsidR="008A575E" w:rsidRPr="00854674" w:rsidRDefault="008A575E" w:rsidP="008A575E">
      <w:pPr>
        <w:jc w:val="right"/>
        <w:rPr>
          <w:rFonts w:ascii="Arial" w:hAnsi="Arial" w:cs="Arial"/>
          <w:sz w:val="24"/>
          <w:szCs w:val="24"/>
        </w:rPr>
      </w:pPr>
    </w:p>
    <w:p w14:paraId="6FAF2787" w14:textId="77777777" w:rsidR="00B240B5" w:rsidRDefault="00B240B5" w:rsidP="00B240B5">
      <w:pPr>
        <w:spacing w:before="100" w:beforeAutospacing="1"/>
        <w:jc w:val="center"/>
        <w:rPr>
          <w:b/>
          <w:bCs/>
          <w:sz w:val="27"/>
        </w:rPr>
      </w:pPr>
      <w:bookmarkStart w:id="0" w:name="_Hlk212198051"/>
      <w:r w:rsidRPr="000D352E">
        <w:rPr>
          <w:b/>
          <w:bCs/>
          <w:sz w:val="27"/>
        </w:rPr>
        <w:t xml:space="preserve">Cornerstone Craftsman </w:t>
      </w:r>
      <w:r>
        <w:rPr>
          <w:b/>
          <w:bCs/>
          <w:sz w:val="27"/>
        </w:rPr>
        <w:t>Recognized As</w:t>
      </w:r>
      <w:r w:rsidRPr="000D352E">
        <w:rPr>
          <w:b/>
          <w:bCs/>
          <w:sz w:val="27"/>
        </w:rPr>
        <w:t xml:space="preserve"> </w:t>
      </w:r>
      <w:r>
        <w:rPr>
          <w:b/>
          <w:bCs/>
          <w:sz w:val="27"/>
        </w:rPr>
        <w:t>'</w:t>
      </w:r>
      <w:r w:rsidRPr="000D352E">
        <w:rPr>
          <w:b/>
          <w:bCs/>
          <w:sz w:val="27"/>
        </w:rPr>
        <w:t>Rising Star</w:t>
      </w:r>
      <w:r>
        <w:rPr>
          <w:b/>
          <w:bCs/>
          <w:sz w:val="27"/>
        </w:rPr>
        <w:t>'</w:t>
      </w:r>
    </w:p>
    <w:p w14:paraId="2D8C47FA" w14:textId="77777777" w:rsidR="00B240B5" w:rsidRPr="000D352E" w:rsidRDefault="00B240B5" w:rsidP="00B240B5">
      <w:pPr>
        <w:jc w:val="center"/>
        <w:rPr>
          <w:b/>
          <w:bCs/>
          <w:sz w:val="27"/>
        </w:rPr>
      </w:pPr>
      <w:r>
        <w:rPr>
          <w:b/>
          <w:bCs/>
          <w:sz w:val="27"/>
        </w:rPr>
        <w:t>at</w:t>
      </w:r>
      <w:r w:rsidRPr="000D352E">
        <w:rPr>
          <w:b/>
          <w:bCs/>
          <w:sz w:val="27"/>
        </w:rPr>
        <w:t xml:space="preserve"> Alexandria Chamber of Commerce</w:t>
      </w:r>
      <w:r>
        <w:rPr>
          <w:b/>
          <w:bCs/>
          <w:sz w:val="27"/>
        </w:rPr>
        <w:t xml:space="preserve"> Best in Business Awards</w:t>
      </w:r>
    </w:p>
    <w:p w14:paraId="79B204E1" w14:textId="77777777" w:rsidR="00B240B5" w:rsidRDefault="00B240B5" w:rsidP="00B240B5">
      <w:pPr>
        <w:spacing w:before="100" w:beforeAutospacing="1" w:after="100" w:afterAutospacing="1"/>
        <w:rPr>
          <w:szCs w:val="24"/>
        </w:rPr>
      </w:pPr>
      <w:r>
        <w:rPr>
          <w:b/>
          <w:bCs/>
          <w:szCs w:val="24"/>
        </w:rPr>
        <w:t>Alexandria</w:t>
      </w:r>
      <w:r w:rsidRPr="000D352E">
        <w:rPr>
          <w:b/>
          <w:bCs/>
          <w:szCs w:val="24"/>
        </w:rPr>
        <w:t>, V</w:t>
      </w:r>
      <w:r>
        <w:rPr>
          <w:b/>
          <w:bCs/>
          <w:szCs w:val="24"/>
        </w:rPr>
        <w:t>a.</w:t>
      </w:r>
      <w:r w:rsidRPr="000D352E">
        <w:rPr>
          <w:b/>
          <w:bCs/>
          <w:szCs w:val="24"/>
        </w:rPr>
        <w:t xml:space="preserve"> (October 2</w:t>
      </w:r>
      <w:r>
        <w:rPr>
          <w:b/>
          <w:bCs/>
          <w:szCs w:val="24"/>
        </w:rPr>
        <w:t>4</w:t>
      </w:r>
      <w:r w:rsidRPr="000D352E">
        <w:rPr>
          <w:b/>
          <w:bCs/>
          <w:szCs w:val="24"/>
        </w:rPr>
        <w:t>, 2025)</w:t>
      </w:r>
      <w:r w:rsidRPr="000D352E">
        <w:rPr>
          <w:szCs w:val="24"/>
        </w:rPr>
        <w:t xml:space="preserve"> — Cornerstone Craftsman, a nonprofit </w:t>
      </w:r>
      <w:r>
        <w:rPr>
          <w:szCs w:val="24"/>
        </w:rPr>
        <w:t xml:space="preserve">organization </w:t>
      </w:r>
      <w:r w:rsidRPr="000D352E">
        <w:rPr>
          <w:szCs w:val="24"/>
        </w:rPr>
        <w:t xml:space="preserve">dedicated to preparing Alexandria youth for </w:t>
      </w:r>
      <w:r>
        <w:rPr>
          <w:szCs w:val="24"/>
        </w:rPr>
        <w:t>rewarding</w:t>
      </w:r>
      <w:r w:rsidRPr="000D352E">
        <w:rPr>
          <w:szCs w:val="24"/>
        </w:rPr>
        <w:t xml:space="preserve"> careers in the skilled trades, has been named the 2025 “Rising Star” winner at the Alexandria Chamber of Commerce’s annual Best in Business Awards.</w:t>
      </w:r>
      <w:r>
        <w:rPr>
          <w:szCs w:val="24"/>
        </w:rPr>
        <w:t xml:space="preserve"> </w:t>
      </w:r>
      <w:r w:rsidRPr="000D352E">
        <w:rPr>
          <w:szCs w:val="24"/>
        </w:rPr>
        <w:t xml:space="preserve">The “Rising Star” category recognizes emerging organizations that demonstrate </w:t>
      </w:r>
      <w:r>
        <w:rPr>
          <w:szCs w:val="24"/>
        </w:rPr>
        <w:t>excellence</w:t>
      </w:r>
      <w:r w:rsidRPr="000D352E">
        <w:rPr>
          <w:szCs w:val="24"/>
        </w:rPr>
        <w:t xml:space="preserve">, innovation, and community impact. </w:t>
      </w:r>
    </w:p>
    <w:p w14:paraId="3D721B62" w14:textId="77777777" w:rsidR="00B240B5" w:rsidRDefault="00B240B5" w:rsidP="00B240B5">
      <w:pPr>
        <w:rPr>
          <w:szCs w:val="24"/>
        </w:rPr>
      </w:pPr>
      <w:r w:rsidRPr="00A570AB">
        <w:rPr>
          <w:szCs w:val="24"/>
        </w:rPr>
        <w:t>Cornerstone Craftsman</w:t>
      </w:r>
      <w:r w:rsidRPr="008F3119">
        <w:rPr>
          <w:szCs w:val="24"/>
        </w:rPr>
        <w:t xml:space="preserve"> works with Alexandria youth from low-income backgrounds who often lack access to opportunity and experience challenges in traditional educational settings, with the goal of setting them on a path that will allow them to thrive as they enter adulthood.</w:t>
      </w:r>
      <w:r>
        <w:rPr>
          <w:szCs w:val="24"/>
        </w:rPr>
        <w:t xml:space="preserve"> The organization's vision is to break </w:t>
      </w:r>
      <w:r w:rsidRPr="006952CA">
        <w:rPr>
          <w:szCs w:val="24"/>
        </w:rPr>
        <w:t xml:space="preserve">the cycle of generational poverty and build a proficient and marketable workforce in </w:t>
      </w:r>
      <w:proofErr w:type="gramStart"/>
      <w:r w:rsidRPr="006952CA">
        <w:rPr>
          <w:szCs w:val="24"/>
        </w:rPr>
        <w:t>the skilled</w:t>
      </w:r>
      <w:proofErr w:type="gramEnd"/>
      <w:r w:rsidRPr="006952CA">
        <w:rPr>
          <w:szCs w:val="24"/>
        </w:rPr>
        <w:t xml:space="preserve"> trades</w:t>
      </w:r>
      <w:r>
        <w:rPr>
          <w:szCs w:val="24"/>
        </w:rPr>
        <w:t xml:space="preserve">. </w:t>
      </w:r>
    </w:p>
    <w:p w14:paraId="5D914AF4" w14:textId="77777777" w:rsidR="00B240B5" w:rsidRDefault="00B240B5" w:rsidP="00B240B5">
      <w:pPr>
        <w:rPr>
          <w:szCs w:val="24"/>
        </w:rPr>
      </w:pPr>
    </w:p>
    <w:p w14:paraId="29F55001" w14:textId="77777777" w:rsidR="00B240B5" w:rsidRPr="000D352E" w:rsidRDefault="00B240B5" w:rsidP="00B240B5">
      <w:pPr>
        <w:rPr>
          <w:szCs w:val="24"/>
        </w:rPr>
      </w:pPr>
      <w:r>
        <w:rPr>
          <w:szCs w:val="24"/>
        </w:rPr>
        <w:t>Founded</w:t>
      </w:r>
      <w:r w:rsidRPr="000D352E">
        <w:rPr>
          <w:szCs w:val="24"/>
        </w:rPr>
        <w:t xml:space="preserve"> in 202</w:t>
      </w:r>
      <w:r>
        <w:rPr>
          <w:szCs w:val="24"/>
        </w:rPr>
        <w:t>4 by Executive Director Roberto Gomez</w:t>
      </w:r>
      <w:r w:rsidRPr="004A34E3">
        <w:rPr>
          <w:szCs w:val="24"/>
        </w:rPr>
        <w:t xml:space="preserve">, </w:t>
      </w:r>
      <w:r>
        <w:rPr>
          <w:szCs w:val="24"/>
        </w:rPr>
        <w:t xml:space="preserve">the organization </w:t>
      </w:r>
      <w:r w:rsidRPr="004A34E3">
        <w:rPr>
          <w:szCs w:val="24"/>
        </w:rPr>
        <w:t xml:space="preserve">has </w:t>
      </w:r>
      <w:r>
        <w:rPr>
          <w:szCs w:val="24"/>
        </w:rPr>
        <w:t>a current enrollment of</w:t>
      </w:r>
      <w:r w:rsidRPr="004A34E3">
        <w:rPr>
          <w:szCs w:val="24"/>
        </w:rPr>
        <w:t xml:space="preserve"> 28 pre-apprentices</w:t>
      </w:r>
      <w:r w:rsidRPr="000D352E">
        <w:rPr>
          <w:szCs w:val="24"/>
        </w:rPr>
        <w:t>.</w:t>
      </w:r>
    </w:p>
    <w:p w14:paraId="430AF647" w14:textId="77777777" w:rsidR="00B240B5" w:rsidRPr="000D352E" w:rsidRDefault="00B240B5" w:rsidP="00B240B5">
      <w:pPr>
        <w:spacing w:before="100" w:beforeAutospacing="1" w:after="100" w:afterAutospacing="1"/>
        <w:rPr>
          <w:szCs w:val="24"/>
        </w:rPr>
      </w:pPr>
      <w:r w:rsidRPr="000D352E">
        <w:rPr>
          <w:szCs w:val="24"/>
        </w:rPr>
        <w:t>“</w:t>
      </w:r>
      <w:r w:rsidRPr="00536299">
        <w:rPr>
          <w:szCs w:val="24"/>
        </w:rPr>
        <w:t>We are driving a life-changing impact for youth, families, and the entire ALX community,</w:t>
      </w:r>
      <w:r w:rsidRPr="000D352E">
        <w:rPr>
          <w:szCs w:val="24"/>
        </w:rPr>
        <w:t>” said Gomez. “</w:t>
      </w:r>
      <w:r w:rsidRPr="00536299">
        <w:rPr>
          <w:szCs w:val="24"/>
        </w:rPr>
        <w:t>Elevating the quality of life for young people lifts the quality of life for everyone</w:t>
      </w:r>
      <w:r>
        <w:rPr>
          <w:szCs w:val="24"/>
        </w:rPr>
        <w:t>.</w:t>
      </w:r>
      <w:r w:rsidRPr="000D352E">
        <w:rPr>
          <w:szCs w:val="24"/>
        </w:rPr>
        <w:t xml:space="preserve"> </w:t>
      </w:r>
      <w:r>
        <w:rPr>
          <w:szCs w:val="24"/>
        </w:rPr>
        <w:t>When they succeed, i</w:t>
      </w:r>
      <w:r w:rsidRPr="000D352E">
        <w:rPr>
          <w:szCs w:val="24"/>
        </w:rPr>
        <w:t>t’s a win for the business community, too</w:t>
      </w:r>
      <w:r>
        <w:rPr>
          <w:szCs w:val="24"/>
        </w:rPr>
        <w:t>: l</w:t>
      </w:r>
      <w:r w:rsidRPr="000D352E">
        <w:rPr>
          <w:szCs w:val="24"/>
        </w:rPr>
        <w:t xml:space="preserve">ocal contractors get access to </w:t>
      </w:r>
      <w:r>
        <w:rPr>
          <w:szCs w:val="24"/>
        </w:rPr>
        <w:t xml:space="preserve">motivated </w:t>
      </w:r>
      <w:r w:rsidRPr="000D352E">
        <w:rPr>
          <w:szCs w:val="24"/>
        </w:rPr>
        <w:t>workers</w:t>
      </w:r>
      <w:r>
        <w:rPr>
          <w:szCs w:val="24"/>
        </w:rPr>
        <w:t xml:space="preserve"> already trained in basic skills and </w:t>
      </w:r>
      <w:r w:rsidRPr="000D352E">
        <w:rPr>
          <w:szCs w:val="24"/>
        </w:rPr>
        <w:t>ready to contribute from day one. That’s the definition of a win-win.”</w:t>
      </w:r>
    </w:p>
    <w:p w14:paraId="1696D950" w14:textId="77777777" w:rsidR="00B240B5" w:rsidRDefault="00B240B5" w:rsidP="00B240B5">
      <w:pPr>
        <w:spacing w:before="100" w:beforeAutospacing="1" w:after="100" w:afterAutospacing="1"/>
        <w:rPr>
          <w:szCs w:val="24"/>
        </w:rPr>
      </w:pPr>
      <w:r w:rsidRPr="000D352E">
        <w:rPr>
          <w:szCs w:val="24"/>
        </w:rPr>
        <w:t>Cornerstone Craftsman’s pre-apprenticeship model combines instruction</w:t>
      </w:r>
      <w:r>
        <w:rPr>
          <w:szCs w:val="24"/>
        </w:rPr>
        <w:t xml:space="preserve"> and</w:t>
      </w:r>
      <w:r w:rsidRPr="000D352E">
        <w:rPr>
          <w:szCs w:val="24"/>
        </w:rPr>
        <w:t xml:space="preserve"> hands-on learning </w:t>
      </w:r>
      <w:r>
        <w:rPr>
          <w:szCs w:val="24"/>
        </w:rPr>
        <w:t>with</w:t>
      </w:r>
      <w:r w:rsidRPr="000D352E">
        <w:rPr>
          <w:szCs w:val="24"/>
        </w:rPr>
        <w:t xml:space="preserve"> mentoring </w:t>
      </w:r>
      <w:r>
        <w:rPr>
          <w:szCs w:val="24"/>
        </w:rPr>
        <w:t>and support services</w:t>
      </w:r>
      <w:r w:rsidRPr="000D352E">
        <w:rPr>
          <w:szCs w:val="24"/>
        </w:rPr>
        <w:t xml:space="preserve">. </w:t>
      </w:r>
      <w:r w:rsidRPr="00EE4CFF">
        <w:rPr>
          <w:szCs w:val="24"/>
        </w:rPr>
        <w:t xml:space="preserve">Along with technical proficiency, </w:t>
      </w:r>
      <w:r>
        <w:rPr>
          <w:szCs w:val="24"/>
        </w:rPr>
        <w:t>the program</w:t>
      </w:r>
      <w:r w:rsidRPr="00EE4CFF">
        <w:rPr>
          <w:szCs w:val="24"/>
        </w:rPr>
        <w:t xml:space="preserve"> emphasize</w:t>
      </w:r>
      <w:r>
        <w:rPr>
          <w:szCs w:val="24"/>
        </w:rPr>
        <w:t>s</w:t>
      </w:r>
      <w:r w:rsidRPr="00EE4CFF">
        <w:rPr>
          <w:szCs w:val="24"/>
        </w:rPr>
        <w:t xml:space="preserve"> life skills, character, and personal responsibility.</w:t>
      </w:r>
    </w:p>
    <w:p w14:paraId="341B8B89" w14:textId="77777777" w:rsidR="00B240B5" w:rsidRPr="000D352E" w:rsidRDefault="00B240B5" w:rsidP="00B240B5">
      <w:pPr>
        <w:spacing w:before="100" w:beforeAutospacing="1" w:after="100" w:afterAutospacing="1"/>
        <w:rPr>
          <w:szCs w:val="24"/>
        </w:rPr>
      </w:pPr>
      <w:r>
        <w:rPr>
          <w:szCs w:val="24"/>
        </w:rPr>
        <w:t>"We're just getting started, but we've been getting tremendous support," said Gomez. "This recognition from the business community shows that people see the potential in Cornerstone Craftsman and the youth we serve."</w:t>
      </w:r>
    </w:p>
    <w:p w14:paraId="1FC4C676" w14:textId="77777777" w:rsidR="00B240B5" w:rsidRPr="000D352E" w:rsidRDefault="00B240B5" w:rsidP="00B240B5">
      <w:pPr>
        <w:spacing w:before="100" w:beforeAutospacing="1" w:after="100" w:afterAutospacing="1"/>
        <w:rPr>
          <w:szCs w:val="24"/>
        </w:rPr>
      </w:pPr>
      <w:r w:rsidRPr="000D352E">
        <w:rPr>
          <w:szCs w:val="24"/>
        </w:rPr>
        <w:t>For more information about Cornerstone Craftsman, visit </w:t>
      </w:r>
      <w:hyperlink r:id="rId10" w:history="1">
        <w:r w:rsidRPr="000D352E">
          <w:rPr>
            <w:b/>
            <w:bCs/>
            <w:color w:val="0000FF"/>
            <w:szCs w:val="24"/>
            <w:u w:val="single"/>
          </w:rPr>
          <w:t>cornerstonecraftsman.org</w:t>
        </w:r>
      </w:hyperlink>
      <w:r w:rsidRPr="000D352E">
        <w:rPr>
          <w:szCs w:val="24"/>
        </w:rPr>
        <w:t>.</w:t>
      </w:r>
    </w:p>
    <w:p w14:paraId="5AFE5F7A" w14:textId="77777777" w:rsidR="00B240B5" w:rsidRPr="00811A48" w:rsidRDefault="00B240B5" w:rsidP="00B240B5">
      <w:pPr>
        <w:spacing w:before="100" w:beforeAutospacing="1" w:after="100" w:afterAutospacing="1"/>
        <w:rPr>
          <w:szCs w:val="24"/>
        </w:rPr>
      </w:pPr>
      <w:r w:rsidRPr="000D352E">
        <w:rPr>
          <w:b/>
          <w:bCs/>
          <w:szCs w:val="24"/>
        </w:rPr>
        <w:t>About Cornerstone Craftsman</w:t>
      </w:r>
      <w:r w:rsidRPr="000D352E">
        <w:rPr>
          <w:szCs w:val="24"/>
        </w:rPr>
        <w:br/>
        <w:t>Cornerstone Craftsman is an Alexandria</w:t>
      </w:r>
      <w:r>
        <w:rPr>
          <w:szCs w:val="24"/>
        </w:rPr>
        <w:t xml:space="preserve"> City</w:t>
      </w:r>
      <w:r w:rsidRPr="000D352E">
        <w:rPr>
          <w:szCs w:val="24"/>
        </w:rPr>
        <w:t xml:space="preserve">-based nonprofit </w:t>
      </w:r>
      <w:r>
        <w:rPr>
          <w:szCs w:val="24"/>
        </w:rPr>
        <w:t xml:space="preserve">organization </w:t>
      </w:r>
      <w:r w:rsidRPr="000D352E">
        <w:rPr>
          <w:szCs w:val="24"/>
        </w:rPr>
        <w:t xml:space="preserve">that provides youth </w:t>
      </w:r>
      <w:r>
        <w:rPr>
          <w:szCs w:val="24"/>
        </w:rPr>
        <w:t xml:space="preserve">with the </w:t>
      </w:r>
      <w:r w:rsidRPr="00EC06E8">
        <w:rPr>
          <w:szCs w:val="24"/>
        </w:rPr>
        <w:t xml:space="preserve">instruction, tools, and mentoring required to earn a </w:t>
      </w:r>
      <w:r>
        <w:rPr>
          <w:szCs w:val="24"/>
        </w:rPr>
        <w:t>build</w:t>
      </w:r>
      <w:r w:rsidRPr="00EC06E8">
        <w:rPr>
          <w:szCs w:val="24"/>
        </w:rPr>
        <w:t xml:space="preserve"> a viable career in the skilled trades. </w:t>
      </w:r>
      <w:r w:rsidRPr="000D352E">
        <w:rPr>
          <w:szCs w:val="24"/>
        </w:rPr>
        <w:t xml:space="preserve">The program’s </w:t>
      </w:r>
      <w:r>
        <w:rPr>
          <w:szCs w:val="24"/>
        </w:rPr>
        <w:t>innovative pre-apprenticeship model takes a holistic approach, going beyond technical instruction to include a range of essential support services to help its participants succeed.</w:t>
      </w:r>
      <w:bookmarkEnd w:id="0"/>
    </w:p>
    <w:p w14:paraId="72406167" w14:textId="77777777" w:rsidR="008A575E" w:rsidRPr="00854674" w:rsidRDefault="008A575E" w:rsidP="008A575E">
      <w:pPr>
        <w:jc w:val="right"/>
        <w:rPr>
          <w:rFonts w:ascii="Arial" w:hAnsi="Arial" w:cs="Arial"/>
          <w:sz w:val="24"/>
          <w:szCs w:val="24"/>
        </w:rPr>
      </w:pPr>
    </w:p>
    <w:p w14:paraId="2AE59073" w14:textId="77777777" w:rsidR="008A575E" w:rsidRPr="00854674" w:rsidRDefault="008A575E" w:rsidP="008A575E">
      <w:pPr>
        <w:jc w:val="right"/>
        <w:rPr>
          <w:rFonts w:ascii="Arial" w:hAnsi="Arial" w:cs="Arial"/>
          <w:sz w:val="24"/>
          <w:szCs w:val="24"/>
        </w:rPr>
      </w:pPr>
    </w:p>
    <w:p w14:paraId="43E35223" w14:textId="77777777" w:rsidR="00E82BEA" w:rsidRPr="00854674" w:rsidRDefault="00E82BEA" w:rsidP="008A575E">
      <w:pPr>
        <w:rPr>
          <w:rFonts w:ascii="Arial" w:hAnsi="Arial" w:cs="Arial"/>
          <w:sz w:val="24"/>
          <w:szCs w:val="24"/>
        </w:rPr>
      </w:pPr>
    </w:p>
    <w:p w14:paraId="02D2D1B3" w14:textId="77777777" w:rsidR="00E82BEA" w:rsidRPr="00854674" w:rsidRDefault="00E82BEA" w:rsidP="008A575E">
      <w:pPr>
        <w:rPr>
          <w:rFonts w:ascii="Arial" w:hAnsi="Arial" w:cs="Arial"/>
          <w:sz w:val="24"/>
          <w:szCs w:val="24"/>
        </w:rPr>
      </w:pPr>
    </w:p>
    <w:p w14:paraId="6CC3705B" w14:textId="77777777" w:rsidR="00E82BEA" w:rsidRPr="00854674" w:rsidRDefault="00E82BEA" w:rsidP="008A575E">
      <w:pPr>
        <w:rPr>
          <w:rFonts w:ascii="Arial" w:hAnsi="Arial" w:cs="Arial"/>
          <w:sz w:val="24"/>
          <w:szCs w:val="24"/>
        </w:rPr>
      </w:pPr>
    </w:p>
    <w:p w14:paraId="20BA32F9" w14:textId="77777777" w:rsidR="00E82BEA" w:rsidRPr="00854674" w:rsidRDefault="00E82BEA" w:rsidP="008A575E">
      <w:pPr>
        <w:rPr>
          <w:rFonts w:ascii="Arial" w:hAnsi="Arial" w:cs="Arial"/>
          <w:sz w:val="24"/>
          <w:szCs w:val="24"/>
        </w:rPr>
      </w:pPr>
    </w:p>
    <w:p w14:paraId="224231D5" w14:textId="77777777" w:rsidR="00E82BEA" w:rsidRPr="00854674" w:rsidRDefault="00E82BEA" w:rsidP="008A575E">
      <w:pPr>
        <w:rPr>
          <w:rFonts w:ascii="Arial" w:hAnsi="Arial" w:cs="Arial"/>
          <w:sz w:val="24"/>
          <w:szCs w:val="24"/>
        </w:rPr>
      </w:pPr>
    </w:p>
    <w:p w14:paraId="01803CE8" w14:textId="77777777" w:rsidR="008A575E" w:rsidRPr="00854674" w:rsidRDefault="008A575E" w:rsidP="008A575E">
      <w:pPr>
        <w:rPr>
          <w:rFonts w:ascii="Arial" w:hAnsi="Arial" w:cs="Arial"/>
          <w:sz w:val="24"/>
          <w:szCs w:val="24"/>
        </w:rPr>
      </w:pPr>
    </w:p>
    <w:sectPr w:rsidR="008A575E" w:rsidRPr="00854674" w:rsidSect="002109DD">
      <w:headerReference w:type="default" r:id="rId11"/>
      <w:footerReference w:type="default" r:id="rId12"/>
      <w:type w:val="continuous"/>
      <w:pgSz w:w="12240" w:h="15840"/>
      <w:pgMar w:top="720" w:right="720" w:bottom="720" w:left="720" w:header="720" w:footer="2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A698" w14:textId="77777777" w:rsidR="00B240B5" w:rsidRDefault="00B240B5" w:rsidP="00E82BEA">
      <w:r>
        <w:separator/>
      </w:r>
    </w:p>
  </w:endnote>
  <w:endnote w:type="continuationSeparator" w:id="0">
    <w:p w14:paraId="132167BF" w14:textId="77777777" w:rsidR="00B240B5" w:rsidRDefault="00B240B5" w:rsidP="00E8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021942"/>
      <w:docPartObj>
        <w:docPartGallery w:val="Page Numbers (Bottom of Page)"/>
        <w:docPartUnique/>
      </w:docPartObj>
    </w:sdtPr>
    <w:sdtEndPr>
      <w:rPr>
        <w:noProof/>
        <w:color w:val="FFFFFF" w:themeColor="background1"/>
      </w:rPr>
    </w:sdtEndPr>
    <w:sdtContent>
      <w:p w14:paraId="3D9598EB" w14:textId="77777777" w:rsidR="0008448A" w:rsidRDefault="00DA5FEC">
        <w:pPr>
          <w:pStyle w:val="Footer"/>
          <w:jc w:val="right"/>
        </w:pPr>
        <w:r>
          <w:rPr>
            <w:noProof/>
          </w:rPr>
          <mc:AlternateContent>
            <mc:Choice Requires="wps">
              <w:drawing>
                <wp:anchor distT="0" distB="0" distL="114300" distR="114300" simplePos="0" relativeHeight="251657728" behindDoc="1" locked="0" layoutInCell="1" allowOverlap="1" wp14:anchorId="2E7EF17C" wp14:editId="5702DB4A">
                  <wp:simplePos x="0" y="0"/>
                  <wp:positionH relativeFrom="page">
                    <wp:align>left</wp:align>
                  </wp:positionH>
                  <wp:positionV relativeFrom="paragraph">
                    <wp:posOffset>-83871</wp:posOffset>
                  </wp:positionV>
                  <wp:extent cx="7772400" cy="594995"/>
                  <wp:effectExtent l="0" t="0" r="0" b="0"/>
                  <wp:wrapNone/>
                  <wp:docPr id="618735792" name="Graphic 2"/>
                  <wp:cNvGraphicFramePr/>
                  <a:graphic xmlns:a="http://schemas.openxmlformats.org/drawingml/2006/main">
                    <a:graphicData uri="http://schemas.microsoft.com/office/word/2010/wordprocessingShape">
                      <wps:wsp>
                        <wps:cNvSpPr/>
                        <wps:spPr>
                          <a:xfrm>
                            <a:off x="0" y="0"/>
                            <a:ext cx="7772400" cy="594995"/>
                          </a:xfrm>
                          <a:custGeom>
                            <a:avLst/>
                            <a:gdLst/>
                            <a:ahLst/>
                            <a:cxnLst/>
                            <a:rect l="l" t="t" r="r" b="b"/>
                            <a:pathLst>
                              <a:path w="7772400" h="594995">
                                <a:moveTo>
                                  <a:pt x="7772400" y="594713"/>
                                </a:moveTo>
                                <a:lnTo>
                                  <a:pt x="0" y="594713"/>
                                </a:lnTo>
                                <a:lnTo>
                                  <a:pt x="0" y="0"/>
                                </a:lnTo>
                                <a:lnTo>
                                  <a:pt x="7772400" y="0"/>
                                </a:lnTo>
                                <a:lnTo>
                                  <a:pt x="7772400" y="594713"/>
                                </a:lnTo>
                                <a:close/>
                              </a:path>
                            </a:pathLst>
                          </a:custGeom>
                          <a:solidFill>
                            <a:srgbClr val="5F95BB"/>
                          </a:solidFill>
                        </wps:spPr>
                        <wps:txbx>
                          <w:txbxContent>
                            <w:p w14:paraId="037236D6" w14:textId="77777777" w:rsidR="00050539" w:rsidRDefault="00050539" w:rsidP="00050539">
                              <w:pPr>
                                <w:jc w:val="center"/>
                              </w:pPr>
                            </w:p>
                          </w:txbxContent>
                        </wps:txbx>
                        <wps:bodyPr wrap="square" lIns="0" tIns="0" rIns="0" bIns="0" rtlCol="0">
                          <a:prstTxWarp prst="textNoShape">
                            <a:avLst/>
                          </a:prstTxWarp>
                          <a:noAutofit/>
                        </wps:bodyPr>
                      </wps:wsp>
                    </a:graphicData>
                  </a:graphic>
                </wp:anchor>
              </w:drawing>
            </mc:Choice>
            <mc:Fallback>
              <w:pict>
                <v:shape w14:anchorId="2E7EF17C" id="Graphic 2" o:spid="_x0000_s1026" style="position:absolute;left:0;text-align:left;margin-left:0;margin-top:-6.6pt;width:612pt;height:46.85pt;z-index:-251658752;visibility:visible;mso-wrap-style:square;mso-wrap-distance-left:9pt;mso-wrap-distance-top:0;mso-wrap-distance-right:9pt;mso-wrap-distance-bottom:0;mso-position-horizontal:left;mso-position-horizontal-relative:page;mso-position-vertical:absolute;mso-position-vertical-relative:text;v-text-anchor:top" coordsize="7772400,5949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" adj="-11796480,,5400" path="m7772400,594713l,594713,,,7772400,r,594713xe" fillcolor="#5f95bb" stroked="f">
                  <v:stroke joinstyle="miter"/>
                  <v:formulas/>
                  <v:path arrowok="t" o:connecttype="custom" textboxrect="0,0,7772400,594995"/>
                  <v:textbox inset="0,0,0,0">
                    <w:txbxContent>
                      <w:p w14:paraId="037236D6" w14:textId="77777777" w:rsidR="00050539" w:rsidRDefault="00050539" w:rsidP="00050539">
                        <w:pPr>
                          <w:jc w:val="center"/>
                        </w:pPr>
                      </w:p>
                    </w:txbxContent>
                  </v:textbox>
                  <w10:wrap anchorx="page"/>
                </v:shape>
              </w:pict>
            </mc:Fallback>
          </mc:AlternateContent>
        </w:r>
        <w:r>
          <w:rPr>
            <w:noProof/>
          </w:rPr>
          <mc:AlternateContent>
            <mc:Choice Requires="wpg">
              <w:drawing>
                <wp:anchor distT="0" distB="0" distL="114300" distR="114300" simplePos="0" relativeHeight="251659776" behindDoc="1" locked="0" layoutInCell="1" allowOverlap="1" wp14:anchorId="23A39D65" wp14:editId="56D9FAAA">
                  <wp:simplePos x="0" y="0"/>
                  <wp:positionH relativeFrom="margin">
                    <wp:align>center</wp:align>
                  </wp:positionH>
                  <wp:positionV relativeFrom="paragraph">
                    <wp:posOffset>72373</wp:posOffset>
                  </wp:positionV>
                  <wp:extent cx="5005070" cy="333375"/>
                  <wp:effectExtent l="0" t="0" r="0" b="9525"/>
                  <wp:wrapNone/>
                  <wp:docPr id="1708180743" name="Group 8"/>
                  <wp:cNvGraphicFramePr/>
                  <a:graphic xmlns:a="http://schemas.openxmlformats.org/drawingml/2006/main">
                    <a:graphicData uri="http://schemas.microsoft.com/office/word/2010/wordprocessingGroup">
                      <wpg:wgp>
                        <wpg:cNvGrpSpPr/>
                        <wpg:grpSpPr>
                          <a:xfrm>
                            <a:off x="0" y="0"/>
                            <a:ext cx="5005070" cy="333375"/>
                            <a:chOff x="0" y="0"/>
                            <a:chExt cx="5005070" cy="333375"/>
                          </a:xfrm>
                        </wpg:grpSpPr>
                        <pic:pic xmlns:pic="http://schemas.openxmlformats.org/drawingml/2006/picture">
                          <pic:nvPicPr>
                            <pic:cNvPr id="1762228718" name="Image 4"/>
                            <pic:cNvPicPr/>
                          </pic:nvPicPr>
                          <pic:blipFill>
                            <a:blip r:embed="rId1" cstate="print"/>
                            <a:stretch>
                              <a:fillRect/>
                            </a:stretch>
                          </pic:blipFill>
                          <pic:spPr>
                            <a:xfrm>
                              <a:off x="2828925" y="76200"/>
                              <a:ext cx="109855" cy="166370"/>
                            </a:xfrm>
                            <a:prstGeom prst="rect">
                              <a:avLst/>
                            </a:prstGeom>
                          </pic:spPr>
                        </pic:pic>
                        <wps:wsp>
                          <wps:cNvPr id="1698557772" name="Graphic 5"/>
                          <wps:cNvSpPr/>
                          <wps:spPr>
                            <a:xfrm>
                              <a:off x="2743200" y="0"/>
                              <a:ext cx="333375" cy="333375"/>
                            </a:xfrm>
                            <a:custGeom>
                              <a:avLst/>
                              <a:gdLst/>
                              <a:ahLst/>
                              <a:cxnLst/>
                              <a:rect l="l" t="t" r="r" b="b"/>
                              <a:pathLst>
                                <a:path w="333375" h="333375">
                                  <a:moveTo>
                                    <a:pt x="249377" y="175869"/>
                                  </a:moveTo>
                                  <a:lnTo>
                                    <a:pt x="212712" y="175869"/>
                                  </a:lnTo>
                                  <a:lnTo>
                                    <a:pt x="211531" y="193484"/>
                                  </a:lnTo>
                                  <a:lnTo>
                                    <a:pt x="208572" y="210705"/>
                                  </a:lnTo>
                                  <a:lnTo>
                                    <a:pt x="203860" y="227533"/>
                                  </a:lnTo>
                                  <a:lnTo>
                                    <a:pt x="197383" y="243967"/>
                                  </a:lnTo>
                                  <a:lnTo>
                                    <a:pt x="204381" y="241173"/>
                                  </a:lnTo>
                                  <a:lnTo>
                                    <a:pt x="237350" y="211099"/>
                                  </a:lnTo>
                                  <a:lnTo>
                                    <a:pt x="248526" y="183362"/>
                                  </a:lnTo>
                                  <a:lnTo>
                                    <a:pt x="249377" y="175869"/>
                                  </a:lnTo>
                                  <a:close/>
                                </a:path>
                                <a:path w="333375" h="333375">
                                  <a:moveTo>
                                    <a:pt x="249377" y="157353"/>
                                  </a:moveTo>
                                  <a:lnTo>
                                    <a:pt x="228206" y="110121"/>
                                  </a:lnTo>
                                  <a:lnTo>
                                    <a:pt x="197383" y="89255"/>
                                  </a:lnTo>
                                  <a:lnTo>
                                    <a:pt x="203860" y="105676"/>
                                  </a:lnTo>
                                  <a:lnTo>
                                    <a:pt x="208572" y="122504"/>
                                  </a:lnTo>
                                  <a:lnTo>
                                    <a:pt x="211531" y="139725"/>
                                  </a:lnTo>
                                  <a:lnTo>
                                    <a:pt x="212712" y="157353"/>
                                  </a:lnTo>
                                  <a:lnTo>
                                    <a:pt x="249377" y="157353"/>
                                  </a:lnTo>
                                  <a:close/>
                                </a:path>
                                <a:path w="333375" h="333375">
                                  <a:moveTo>
                                    <a:pt x="333235" y="166611"/>
                                  </a:moveTo>
                                  <a:lnTo>
                                    <a:pt x="329933" y="133819"/>
                                  </a:lnTo>
                                  <a:lnTo>
                                    <a:pt x="328193" y="126111"/>
                                  </a:lnTo>
                                  <a:lnTo>
                                    <a:pt x="313474" y="88061"/>
                                  </a:lnTo>
                                  <a:lnTo>
                                    <a:pt x="298335" y="64795"/>
                                  </a:lnTo>
                                  <a:lnTo>
                                    <a:pt x="295313" y="60909"/>
                                  </a:lnTo>
                                  <a:lnTo>
                                    <a:pt x="268439" y="34899"/>
                                  </a:lnTo>
                                  <a:lnTo>
                                    <a:pt x="268439" y="159931"/>
                                  </a:lnTo>
                                  <a:lnTo>
                                    <a:pt x="268427" y="173291"/>
                                  </a:lnTo>
                                  <a:lnTo>
                                    <a:pt x="258089" y="211721"/>
                                  </a:lnTo>
                                  <a:lnTo>
                                    <a:pt x="233857" y="243293"/>
                                  </a:lnTo>
                                  <a:lnTo>
                                    <a:pt x="199390" y="263207"/>
                                  </a:lnTo>
                                  <a:lnTo>
                                    <a:pt x="173304" y="268414"/>
                                  </a:lnTo>
                                  <a:lnTo>
                                    <a:pt x="159842" y="268414"/>
                                  </a:lnTo>
                                  <a:lnTo>
                                    <a:pt x="121412" y="258076"/>
                                  </a:lnTo>
                                  <a:lnTo>
                                    <a:pt x="89865" y="233845"/>
                                  </a:lnTo>
                                  <a:lnTo>
                                    <a:pt x="69989" y="199390"/>
                                  </a:lnTo>
                                  <a:lnTo>
                                    <a:pt x="69913" y="199110"/>
                                  </a:lnTo>
                                  <a:lnTo>
                                    <a:pt x="68059" y="193014"/>
                                  </a:lnTo>
                                  <a:lnTo>
                                    <a:pt x="65443" y="179908"/>
                                  </a:lnTo>
                                  <a:lnTo>
                                    <a:pt x="64795" y="173291"/>
                                  </a:lnTo>
                                  <a:lnTo>
                                    <a:pt x="64795" y="159931"/>
                                  </a:lnTo>
                                  <a:lnTo>
                                    <a:pt x="75107" y="121462"/>
                                  </a:lnTo>
                                  <a:lnTo>
                                    <a:pt x="99352" y="89877"/>
                                  </a:lnTo>
                                  <a:lnTo>
                                    <a:pt x="133832" y="69977"/>
                                  </a:lnTo>
                                  <a:lnTo>
                                    <a:pt x="159931" y="64795"/>
                                  </a:lnTo>
                                  <a:lnTo>
                                    <a:pt x="173304" y="64795"/>
                                  </a:lnTo>
                                  <a:lnTo>
                                    <a:pt x="211759" y="75095"/>
                                  </a:lnTo>
                                  <a:lnTo>
                                    <a:pt x="243344" y="99339"/>
                                  </a:lnTo>
                                  <a:lnTo>
                                    <a:pt x="263245" y="133819"/>
                                  </a:lnTo>
                                  <a:lnTo>
                                    <a:pt x="268439" y="159931"/>
                                  </a:lnTo>
                                  <a:lnTo>
                                    <a:pt x="268439" y="34899"/>
                                  </a:lnTo>
                                  <a:lnTo>
                                    <a:pt x="230200" y="12674"/>
                                  </a:lnTo>
                                  <a:lnTo>
                                    <a:pt x="190855" y="1790"/>
                                  </a:lnTo>
                                  <a:lnTo>
                                    <a:pt x="174688" y="190"/>
                                  </a:lnTo>
                                  <a:lnTo>
                                    <a:pt x="174485" y="190"/>
                                  </a:lnTo>
                                  <a:lnTo>
                                    <a:pt x="166624" y="0"/>
                                  </a:lnTo>
                                  <a:lnTo>
                                    <a:pt x="126123" y="4991"/>
                                  </a:lnTo>
                                  <a:lnTo>
                                    <a:pt x="88074" y="19672"/>
                                  </a:lnTo>
                                  <a:lnTo>
                                    <a:pt x="54737" y="43141"/>
                                  </a:lnTo>
                                  <a:lnTo>
                                    <a:pt x="28092" y="74041"/>
                                  </a:lnTo>
                                  <a:lnTo>
                                    <a:pt x="9740" y="110490"/>
                                  </a:lnTo>
                                  <a:lnTo>
                                    <a:pt x="800" y="150279"/>
                                  </a:lnTo>
                                  <a:lnTo>
                                    <a:pt x="0" y="166611"/>
                                  </a:lnTo>
                                  <a:lnTo>
                                    <a:pt x="203" y="174790"/>
                                  </a:lnTo>
                                  <a:lnTo>
                                    <a:pt x="7175" y="214972"/>
                                  </a:lnTo>
                                  <a:lnTo>
                                    <a:pt x="23710" y="252260"/>
                                  </a:lnTo>
                                  <a:lnTo>
                                    <a:pt x="48806" y="284416"/>
                                  </a:lnTo>
                                  <a:lnTo>
                                    <a:pt x="80975" y="309524"/>
                                  </a:lnTo>
                                  <a:lnTo>
                                    <a:pt x="118249" y="326047"/>
                                  </a:lnTo>
                                  <a:lnTo>
                                    <a:pt x="158432" y="333019"/>
                                  </a:lnTo>
                                  <a:lnTo>
                                    <a:pt x="166624" y="333222"/>
                                  </a:lnTo>
                                  <a:lnTo>
                                    <a:pt x="174802" y="333019"/>
                                  </a:lnTo>
                                  <a:lnTo>
                                    <a:pt x="214985" y="326047"/>
                                  </a:lnTo>
                                  <a:lnTo>
                                    <a:pt x="252272" y="309524"/>
                                  </a:lnTo>
                                  <a:lnTo>
                                    <a:pt x="284429" y="284416"/>
                                  </a:lnTo>
                                  <a:lnTo>
                                    <a:pt x="298450" y="268414"/>
                                  </a:lnTo>
                                  <a:lnTo>
                                    <a:pt x="300443" y="265861"/>
                                  </a:lnTo>
                                  <a:lnTo>
                                    <a:pt x="320548" y="230365"/>
                                  </a:lnTo>
                                  <a:lnTo>
                                    <a:pt x="331431" y="191046"/>
                                  </a:lnTo>
                                  <a:lnTo>
                                    <a:pt x="333070" y="173291"/>
                                  </a:lnTo>
                                  <a:lnTo>
                                    <a:pt x="333235" y="166611"/>
                                  </a:lnTo>
                                  <a:close/>
                                </a:path>
                              </a:pathLst>
                            </a:custGeom>
                            <a:solidFill>
                              <a:srgbClr val="FFFFFF"/>
                            </a:solidFill>
                          </wps:spPr>
                          <wps:bodyPr wrap="square" lIns="0" tIns="0" rIns="0" bIns="0" rtlCol="0">
                            <a:prstTxWarp prst="textNoShape">
                              <a:avLst/>
                            </a:prstTxWarp>
                            <a:noAutofit/>
                          </wps:bodyPr>
                        </wps:wsp>
                        <wps:wsp>
                          <wps:cNvPr id="129397075" name="Graphic 3"/>
                          <wps:cNvSpPr/>
                          <wps:spPr>
                            <a:xfrm>
                              <a:off x="0" y="0"/>
                              <a:ext cx="311150" cy="311150"/>
                            </a:xfrm>
                            <a:custGeom>
                              <a:avLst/>
                              <a:gdLst/>
                              <a:ahLst/>
                              <a:cxnLst/>
                              <a:rect l="l" t="t" r="r" b="b"/>
                              <a:pathLst>
                                <a:path w="311150" h="311150">
                                  <a:moveTo>
                                    <a:pt x="155554" y="311116"/>
                                  </a:moveTo>
                                  <a:lnTo>
                                    <a:pt x="106387" y="303185"/>
                                  </a:lnTo>
                                  <a:lnTo>
                                    <a:pt x="63686" y="281100"/>
                                  </a:lnTo>
                                  <a:lnTo>
                                    <a:pt x="30013" y="247425"/>
                                  </a:lnTo>
                                  <a:lnTo>
                                    <a:pt x="7930" y="204723"/>
                                  </a:lnTo>
                                  <a:lnTo>
                                    <a:pt x="0" y="155556"/>
                                  </a:lnTo>
                                  <a:lnTo>
                                    <a:pt x="7930" y="106389"/>
                                  </a:lnTo>
                                  <a:lnTo>
                                    <a:pt x="30013" y="63687"/>
                                  </a:lnTo>
                                  <a:lnTo>
                                    <a:pt x="63686" y="30014"/>
                                  </a:lnTo>
                                  <a:lnTo>
                                    <a:pt x="106387" y="7930"/>
                                  </a:lnTo>
                                  <a:lnTo>
                                    <a:pt x="155554" y="0"/>
                                  </a:lnTo>
                                  <a:lnTo>
                                    <a:pt x="204721" y="7930"/>
                                  </a:lnTo>
                                  <a:lnTo>
                                    <a:pt x="247423" y="30014"/>
                                  </a:lnTo>
                                  <a:lnTo>
                                    <a:pt x="272049" y="54638"/>
                                  </a:lnTo>
                                  <a:lnTo>
                                    <a:pt x="155556" y="54638"/>
                                  </a:lnTo>
                                  <a:lnTo>
                                    <a:pt x="63504" y="112039"/>
                                  </a:lnTo>
                                  <a:lnTo>
                                    <a:pt x="304094" y="112039"/>
                                  </a:lnTo>
                                  <a:lnTo>
                                    <a:pt x="304223" y="112841"/>
                                  </a:lnTo>
                                  <a:lnTo>
                                    <a:pt x="62627" y="112841"/>
                                  </a:lnTo>
                                  <a:lnTo>
                                    <a:pt x="62465" y="113772"/>
                                  </a:lnTo>
                                  <a:lnTo>
                                    <a:pt x="62366" y="212909"/>
                                  </a:lnTo>
                                  <a:lnTo>
                                    <a:pt x="69827" y="220370"/>
                                  </a:lnTo>
                                  <a:lnTo>
                                    <a:pt x="295090" y="220370"/>
                                  </a:lnTo>
                                  <a:lnTo>
                                    <a:pt x="281098" y="247425"/>
                                  </a:lnTo>
                                  <a:lnTo>
                                    <a:pt x="247423" y="281100"/>
                                  </a:lnTo>
                                  <a:lnTo>
                                    <a:pt x="204721" y="303185"/>
                                  </a:lnTo>
                                  <a:lnTo>
                                    <a:pt x="155554" y="311116"/>
                                  </a:lnTo>
                                  <a:close/>
                                </a:path>
                                <a:path w="311150" h="311150">
                                  <a:moveTo>
                                    <a:pt x="304094" y="112039"/>
                                  </a:moveTo>
                                  <a:lnTo>
                                    <a:pt x="247609" y="112039"/>
                                  </a:lnTo>
                                  <a:lnTo>
                                    <a:pt x="155556" y="54638"/>
                                  </a:lnTo>
                                  <a:lnTo>
                                    <a:pt x="272049" y="54638"/>
                                  </a:lnTo>
                                  <a:lnTo>
                                    <a:pt x="281098" y="63687"/>
                                  </a:lnTo>
                                  <a:lnTo>
                                    <a:pt x="303182" y="106389"/>
                                  </a:lnTo>
                                  <a:lnTo>
                                    <a:pt x="304094" y="112039"/>
                                  </a:lnTo>
                                  <a:close/>
                                </a:path>
                                <a:path w="311150" h="311150">
                                  <a:moveTo>
                                    <a:pt x="157030" y="169005"/>
                                  </a:moveTo>
                                  <a:lnTo>
                                    <a:pt x="154098" y="169005"/>
                                  </a:lnTo>
                                  <a:lnTo>
                                    <a:pt x="152525" y="168623"/>
                                  </a:lnTo>
                                  <a:lnTo>
                                    <a:pt x="151885" y="168365"/>
                                  </a:lnTo>
                                  <a:lnTo>
                                    <a:pt x="150578" y="167684"/>
                                  </a:lnTo>
                                  <a:lnTo>
                                    <a:pt x="62627" y="112841"/>
                                  </a:lnTo>
                                  <a:lnTo>
                                    <a:pt x="248491" y="112841"/>
                                  </a:lnTo>
                                  <a:lnTo>
                                    <a:pt x="160540" y="167684"/>
                                  </a:lnTo>
                                  <a:lnTo>
                                    <a:pt x="159228" y="168365"/>
                                  </a:lnTo>
                                  <a:lnTo>
                                    <a:pt x="158593" y="168623"/>
                                  </a:lnTo>
                                  <a:lnTo>
                                    <a:pt x="157030" y="169005"/>
                                  </a:lnTo>
                                  <a:close/>
                                </a:path>
                                <a:path w="311150" h="311150">
                                  <a:moveTo>
                                    <a:pt x="295090" y="220370"/>
                                  </a:moveTo>
                                  <a:lnTo>
                                    <a:pt x="241285" y="220370"/>
                                  </a:lnTo>
                                  <a:lnTo>
                                    <a:pt x="248747" y="212909"/>
                                  </a:lnTo>
                                  <a:lnTo>
                                    <a:pt x="248653" y="113772"/>
                                  </a:lnTo>
                                  <a:lnTo>
                                    <a:pt x="248491" y="112841"/>
                                  </a:lnTo>
                                  <a:lnTo>
                                    <a:pt x="304223" y="112841"/>
                                  </a:lnTo>
                                  <a:lnTo>
                                    <a:pt x="311113" y="155556"/>
                                  </a:lnTo>
                                  <a:lnTo>
                                    <a:pt x="303182" y="204723"/>
                                  </a:lnTo>
                                  <a:lnTo>
                                    <a:pt x="295090" y="220370"/>
                                  </a:lnTo>
                                  <a:close/>
                                </a:path>
                              </a:pathLst>
                            </a:custGeom>
                            <a:solidFill>
                              <a:srgbClr val="FFFFFF"/>
                            </a:solidFill>
                          </wps:spPr>
                          <wps:bodyPr wrap="square" lIns="0" tIns="0" rIns="0" bIns="0" rtlCol="0">
                            <a:prstTxWarp prst="textNoShape">
                              <a:avLst/>
                            </a:prstTxWarp>
                            <a:noAutofit/>
                          </wps:bodyPr>
                        </wps:wsp>
                        <wps:wsp>
                          <wps:cNvPr id="9093986" name="Textbox 6"/>
                          <wps:cNvSpPr txBox="1"/>
                          <wps:spPr>
                            <a:xfrm>
                              <a:off x="447675" y="85725"/>
                              <a:ext cx="2101215" cy="156210"/>
                            </a:xfrm>
                            <a:prstGeom prst="rect">
                              <a:avLst/>
                            </a:prstGeom>
                          </wps:spPr>
                          <wps:txbx>
                            <w:txbxContent>
                              <w:p w14:paraId="6DA029DA" w14:textId="77777777" w:rsidR="00050539" w:rsidRPr="000B1DF0" w:rsidRDefault="00050539" w:rsidP="00050539">
                                <w:pPr>
                                  <w:tabs>
                                    <w:tab w:val="left" w:pos="3233"/>
                                  </w:tabs>
                                  <w:spacing w:line="246" w:lineRule="exact"/>
                                  <w:rPr>
                                    <w:rFonts w:ascii="Lucida Sans Unicode"/>
                                    <w:color w:val="FFFFFF" w:themeColor="background1"/>
                                    <w:sz w:val="17"/>
                                  </w:rPr>
                                </w:pPr>
                                <w:hyperlink r:id="rId2">
                                  <w:r w:rsidRPr="000B1DF0">
                                    <w:rPr>
                                      <w:rFonts w:ascii="Lucida Sans Unicode"/>
                                      <w:color w:val="FFFFFF" w:themeColor="background1"/>
                                      <w:spacing w:val="-2"/>
                                      <w:sz w:val="17"/>
                                    </w:rPr>
                                    <w:t>info@cornerstonecraftsman.org</w:t>
                                  </w:r>
                                </w:hyperlink>
                                <w:r w:rsidRPr="000B1DF0">
                                  <w:rPr>
                                    <w:rFonts w:ascii="Lucida Sans Unicode"/>
                                    <w:color w:val="FFFFFF" w:themeColor="background1"/>
                                    <w:sz w:val="17"/>
                                  </w:rPr>
                                  <w:tab/>
                                </w:r>
                                <w:r w:rsidRPr="000B1DF0">
                                  <w:rPr>
                                    <w:rFonts w:ascii="Lucida Sans Unicode"/>
                                    <w:color w:val="FFFFFF" w:themeColor="background1"/>
                                    <w:spacing w:val="-10"/>
                                    <w:sz w:val="17"/>
                                  </w:rPr>
                                  <w:t>|</w:t>
                                </w:r>
                              </w:p>
                            </w:txbxContent>
                          </wps:txbx>
                          <wps:bodyPr wrap="square" lIns="0" tIns="0" rIns="0" bIns="0" rtlCol="0">
                            <a:noAutofit/>
                          </wps:bodyPr>
                        </wps:wsp>
                        <wps:wsp>
                          <wps:cNvPr id="634936280" name="Textbox 7"/>
                          <wps:cNvSpPr txBox="1"/>
                          <wps:spPr>
                            <a:xfrm>
                              <a:off x="3200400" y="85725"/>
                              <a:ext cx="1804670" cy="156210"/>
                            </a:xfrm>
                            <a:prstGeom prst="rect">
                              <a:avLst/>
                            </a:prstGeom>
                          </wps:spPr>
                          <wps:txbx>
                            <w:txbxContent>
                              <w:p w14:paraId="29C70EA1" w14:textId="77777777" w:rsidR="00050539" w:rsidRPr="000B1DF0" w:rsidRDefault="00050539" w:rsidP="00050539">
                                <w:pPr>
                                  <w:spacing w:line="246" w:lineRule="exact"/>
                                  <w:rPr>
                                    <w:rFonts w:ascii="Lucida Sans Unicode"/>
                                    <w:color w:val="FFFFFF" w:themeColor="background1"/>
                                    <w:sz w:val="17"/>
                                  </w:rPr>
                                </w:pPr>
                                <w:hyperlink r:id="rId3">
                                  <w:r w:rsidRPr="000B1DF0">
                                    <w:rPr>
                                      <w:rFonts w:ascii="Lucida Sans Unicode"/>
                                      <w:color w:val="FFFFFF" w:themeColor="background1"/>
                                      <w:spacing w:val="-2"/>
                                      <w:sz w:val="17"/>
                                    </w:rPr>
                                    <w:t>www.cornerstonecraftsman.org</w:t>
                                  </w:r>
                                </w:hyperlink>
                              </w:p>
                            </w:txbxContent>
                          </wps:txbx>
                          <wps:bodyPr wrap="square" lIns="0" tIns="0" rIns="0" bIns="0" rtlCol="0">
                            <a:noAutofit/>
                          </wps:bodyPr>
                        </wps:wsp>
                      </wpg:wgp>
                    </a:graphicData>
                  </a:graphic>
                </wp:anchor>
              </w:drawing>
            </mc:Choice>
            <mc:Fallback>
              <w:pict>
                <v:group w14:anchorId="23A39D65" id="Group 8" o:spid="_x0000_s1027" style="position:absolute;left:0;text-align:left;margin-left:0;margin-top:5.7pt;width:394.1pt;height:26.25pt;z-index:-251656704;mso-position-horizontal:center;mso-position-horizontal-relative:margin" coordsize="50050,3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8289;top:762;width:1098;height:1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">
                    <v:imagedata r:id="rId4" o:title=""/>
                  </v:shape>
                  <v:shape id="Graphic 5" o:spid="_x0000_s1029" style="position:absolute;left:27432;width:3333;height:3333;visibility:visible;mso-wrap-style:square;v-text-anchor:top" coordsize="3333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" path="m249377,175869r-36665,l211531,193484r-2959,17221l203860,227533r-6477,16434l204381,241173r32969,-30074l248526,183362r851,-7493xem249377,157353l228206,110121,197383,89255r6477,16421l208572,122504r2959,17221l212712,157353r36665,xem333235,166611r-3302,-32792l328193,126111,313474,88061,298335,64795r-3022,-3886l268439,34899r,125032l268427,173291r-10338,38430l233857,243293r-34467,19914l173304,268414r-13462,l121412,258076,89865,233845,69989,199390r-76,-280l68059,193014,65443,179908r-648,-6617l64795,159931,75107,121462,99352,89877,133832,69977r26099,-5182l173304,64795r38455,10300l243344,99339r19901,34480l268439,159931r,-125032l230200,12674,190855,1790,174688,190r-203,l166624,,126123,4991,88074,19672,54737,43141,28092,74041,9740,110490,800,150279,,166611r203,8179l7175,214972r16535,37288l48806,284416r32169,25108l118249,326047r40183,6972l166624,333222r8178,-203l214985,326047r37287,-16523l284429,284416r14021,-16002l300443,265861r20105,-35496l331431,191046r1639,-17755l333235,166611xe" stroked="f">
                    <v:path arrowok="t"/>
                  </v:shape>
                  <v:shape id="Graphic 3" o:spid="_x0000_s1030" style="position:absolute;width:3111;height:3111;visibility:visible;mso-wrap-style:square;v-text-anchor:top" coordsize="31115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" path="m155554,311116r-49167,-7931l63686,281100,30013,247425,7930,204723,,155556,7930,106389,30013,63687,63686,30014,106387,7930,155554,r49167,7930l247423,30014r24626,24624l155556,54638,63504,112039r240590,l304223,112841r-241596,l62465,113772r-99,99137l69827,220370r225263,l281098,247425r-33675,33675l204721,303185r-49167,7931xem304094,112039r-56485,l155556,54638r116493,l281098,63687r22084,42702l304094,112039xem157030,169005r-2932,l152525,168623r-640,-258l150578,167684,62627,112841r185864,l160540,167684r-1312,681l158593,168623r-1563,382xem295090,220370r-53805,l248747,212909r-94,-99137l248491,112841r55732,l311113,155556r-7931,49167l295090,220370xe" stroked="f">
                    <v:path arrowok="t"/>
                  </v:shape>
                  <v:shapetype id="_x0000_t202" coordsize="21600,21600" o:spt="202" path="m,l,21600r21600,l21600,xe">
                    <v:stroke joinstyle="miter"/>
                    <v:path gradientshapeok="t" o:connecttype="rect"/>
                  </v:shapetype>
                  <v:shape id="Textbox 6" o:spid="_x0000_s1031" type="#_x0000_t202" style="position:absolute;left:4476;top:857;width:2101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" filled="f" stroked="f">
                    <v:textbox inset="0,0,0,0">
                      <w:txbxContent>
                        <w:p w14:paraId="6DA029DA" w14:textId="77777777" w:rsidR="00050539" w:rsidRPr="000B1DF0" w:rsidRDefault="00050539" w:rsidP="00050539">
                          <w:pPr>
                            <w:tabs>
                              <w:tab w:val="left" w:pos="3233"/>
                            </w:tabs>
                            <w:spacing w:line="246" w:lineRule="exact"/>
                            <w:rPr>
                              <w:rFonts w:ascii="Lucida Sans Unicode"/>
                              <w:color w:val="FFFFFF" w:themeColor="background1"/>
                              <w:sz w:val="17"/>
                            </w:rPr>
                          </w:pPr>
                          <w:hyperlink r:id="rId5">
                            <w:r w:rsidRPr="000B1DF0">
                              <w:rPr>
                                <w:rFonts w:ascii="Lucida Sans Unicode"/>
                                <w:color w:val="FFFFFF" w:themeColor="background1"/>
                                <w:spacing w:val="-2"/>
                                <w:sz w:val="17"/>
                              </w:rPr>
                              <w:t>info@cornerstonecraftsman.org</w:t>
                            </w:r>
                          </w:hyperlink>
                          <w:r w:rsidRPr="000B1DF0">
                            <w:rPr>
                              <w:rFonts w:ascii="Lucida Sans Unicode"/>
                              <w:color w:val="FFFFFF" w:themeColor="background1"/>
                              <w:sz w:val="17"/>
                            </w:rPr>
                            <w:tab/>
                          </w:r>
                          <w:r w:rsidRPr="000B1DF0">
                            <w:rPr>
                              <w:rFonts w:ascii="Lucida Sans Unicode"/>
                              <w:color w:val="FFFFFF" w:themeColor="background1"/>
                              <w:spacing w:val="-10"/>
                              <w:sz w:val="17"/>
                            </w:rPr>
                            <w:t>|</w:t>
                          </w:r>
                        </w:p>
                      </w:txbxContent>
                    </v:textbox>
                  </v:shape>
                  <v:shape id="Textbox 7" o:spid="_x0000_s1032" type="#_x0000_t202" style="position:absolute;left:32004;top:857;width:1804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" filled="f" stroked="f">
                    <v:textbox inset="0,0,0,0">
                      <w:txbxContent>
                        <w:p w14:paraId="29C70EA1" w14:textId="77777777" w:rsidR="00050539" w:rsidRPr="000B1DF0" w:rsidRDefault="00050539" w:rsidP="00050539">
                          <w:pPr>
                            <w:spacing w:line="246" w:lineRule="exact"/>
                            <w:rPr>
                              <w:rFonts w:ascii="Lucida Sans Unicode"/>
                              <w:color w:val="FFFFFF" w:themeColor="background1"/>
                              <w:sz w:val="17"/>
                            </w:rPr>
                          </w:pPr>
                          <w:hyperlink r:id="rId6">
                            <w:r w:rsidRPr="000B1DF0">
                              <w:rPr>
                                <w:rFonts w:ascii="Lucida Sans Unicode"/>
                                <w:color w:val="FFFFFF" w:themeColor="background1"/>
                                <w:spacing w:val="-2"/>
                                <w:sz w:val="17"/>
                              </w:rPr>
                              <w:t>www.cornerstonecraftsman.org</w:t>
                            </w:r>
                          </w:hyperlink>
                        </w:p>
                      </w:txbxContent>
                    </v:textbox>
                  </v:shape>
                  <w10:wrap anchorx="margin"/>
                </v:group>
              </w:pict>
            </mc:Fallback>
          </mc:AlternateContent>
        </w:r>
      </w:p>
      <w:p w14:paraId="2F183B20" w14:textId="77777777" w:rsidR="00050539" w:rsidRPr="00CF1B33" w:rsidRDefault="00DE78BC" w:rsidP="00DA5FEC">
        <w:pPr>
          <w:pStyle w:val="Footer"/>
          <w:tabs>
            <w:tab w:val="left" w:pos="6840"/>
          </w:tabs>
          <w:jc w:val="right"/>
          <w:rPr>
            <w:noProof/>
            <w:color w:val="FFFFFF" w:themeColor="background1"/>
          </w:rPr>
        </w:pPr>
        <w:r>
          <w:rPr>
            <w:color w:val="FFFFFF" w:themeColor="background1"/>
          </w:rPr>
          <w:tab/>
        </w:r>
        <w:r>
          <w:rPr>
            <w:color w:val="FFFFFF" w:themeColor="background1"/>
          </w:rPr>
          <w:tab/>
        </w:r>
        <w:r>
          <w:rPr>
            <w:color w:val="FFFFFF" w:themeColor="background1"/>
          </w:rPr>
          <w:tab/>
        </w:r>
        <w:r w:rsidR="00050539" w:rsidRPr="00CF1B33">
          <w:rPr>
            <w:color w:val="FFFFFF" w:themeColor="background1"/>
          </w:rPr>
          <w:fldChar w:fldCharType="begin"/>
        </w:r>
        <w:r w:rsidR="00050539" w:rsidRPr="00CF1B33">
          <w:rPr>
            <w:color w:val="FFFFFF" w:themeColor="background1"/>
          </w:rPr>
          <w:instrText xml:space="preserve"> PAGE   \* MERGEFORMAT </w:instrText>
        </w:r>
        <w:r w:rsidR="00050539" w:rsidRPr="00CF1B33">
          <w:rPr>
            <w:color w:val="FFFFFF" w:themeColor="background1"/>
          </w:rPr>
          <w:fldChar w:fldCharType="separate"/>
        </w:r>
        <w:r w:rsidR="00050539" w:rsidRPr="00CF1B33">
          <w:rPr>
            <w:noProof/>
            <w:color w:val="FFFFFF" w:themeColor="background1"/>
          </w:rPr>
          <w:t>2</w:t>
        </w:r>
        <w:r w:rsidR="00050539" w:rsidRPr="00CF1B33">
          <w:rPr>
            <w:noProof/>
            <w:color w:val="FFFFFF" w:themeColor="background1"/>
          </w:rPr>
          <w:fldChar w:fldCharType="end"/>
        </w:r>
      </w:p>
    </w:sdtContent>
  </w:sdt>
  <w:p w14:paraId="4FA1069A" w14:textId="77777777" w:rsidR="00050539" w:rsidRDefault="00050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C4B2" w14:textId="77777777" w:rsidR="00B240B5" w:rsidRDefault="00B240B5" w:rsidP="00E82BEA">
      <w:r>
        <w:separator/>
      </w:r>
    </w:p>
  </w:footnote>
  <w:footnote w:type="continuationSeparator" w:id="0">
    <w:p w14:paraId="442BF5A0" w14:textId="77777777" w:rsidR="00B240B5" w:rsidRDefault="00B240B5" w:rsidP="00E8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198F6" w14:textId="77777777" w:rsidR="00E82BEA" w:rsidRDefault="00E82BEA">
    <w:pPr>
      <w:pStyle w:val="Header"/>
    </w:pPr>
    <w:r>
      <w:rPr>
        <w:noProof/>
      </w:rPr>
      <mc:AlternateContent>
        <mc:Choice Requires="wps">
          <w:drawing>
            <wp:anchor distT="0" distB="0" distL="0" distR="0" simplePos="0" relativeHeight="251642880" behindDoc="0" locked="0" layoutInCell="1" allowOverlap="1" wp14:anchorId="4C3EA46A" wp14:editId="1A364197">
              <wp:simplePos x="0" y="0"/>
              <wp:positionH relativeFrom="page">
                <wp:posOffset>0</wp:posOffset>
              </wp:positionH>
              <wp:positionV relativeFrom="page">
                <wp:posOffset>0</wp:posOffset>
              </wp:positionV>
              <wp:extent cx="7772400" cy="48768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487680"/>
                      </a:xfrm>
                      <a:custGeom>
                        <a:avLst/>
                        <a:gdLst/>
                        <a:ahLst/>
                        <a:cxnLst/>
                        <a:rect l="l" t="t" r="r" b="b"/>
                        <a:pathLst>
                          <a:path w="7772400" h="487680">
                            <a:moveTo>
                              <a:pt x="7772399" y="487186"/>
                            </a:moveTo>
                            <a:lnTo>
                              <a:pt x="0" y="487186"/>
                            </a:lnTo>
                            <a:lnTo>
                              <a:pt x="0" y="0"/>
                            </a:lnTo>
                            <a:lnTo>
                              <a:pt x="7772399" y="0"/>
                            </a:lnTo>
                            <a:lnTo>
                              <a:pt x="7772399" y="487186"/>
                            </a:lnTo>
                            <a:close/>
                          </a:path>
                        </a:pathLst>
                      </a:custGeom>
                      <a:solidFill>
                        <a:srgbClr val="5F95BB"/>
                      </a:solidFill>
                    </wps:spPr>
                    <wps:bodyPr wrap="square" lIns="0" tIns="0" rIns="0" bIns="0" rtlCol="0">
                      <a:prstTxWarp prst="textNoShape">
                        <a:avLst/>
                      </a:prstTxWarp>
                      <a:noAutofit/>
                    </wps:bodyPr>
                  </wps:wsp>
                </a:graphicData>
              </a:graphic>
            </wp:anchor>
          </w:drawing>
        </mc:Choice>
        <mc:Fallback>
          <w:pict>
            <v:shape w14:anchorId="25F05495" id="Graphic 8" o:spid="_x0000_s1026" style="position:absolute;margin-left:0;margin-top:0;width:612pt;height:38.4pt;z-index:251642880;visibility:visible;mso-wrap-style:square;mso-wrap-distance-left:0;mso-wrap-distance-top:0;mso-wrap-distance-right:0;mso-wrap-distance-bottom:0;mso-position-horizontal:absolute;mso-position-horizontal-relative:page;mso-position-vertical:absolute;mso-position-vertical-relative:page;v-text-anchor:top" coordsize="7772400,48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" path="m7772399,487186l,487186,,,7772399,r,487186xe" fillcolor="#5f95bb" stroked="f">
              <v:path arrowok="t"/>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B5"/>
    <w:rsid w:val="00001B9C"/>
    <w:rsid w:val="00002FDD"/>
    <w:rsid w:val="00050539"/>
    <w:rsid w:val="0008448A"/>
    <w:rsid w:val="0009196E"/>
    <w:rsid w:val="000A3C10"/>
    <w:rsid w:val="000B1DF0"/>
    <w:rsid w:val="00107F47"/>
    <w:rsid w:val="00156E20"/>
    <w:rsid w:val="002109DD"/>
    <w:rsid w:val="002E2531"/>
    <w:rsid w:val="004A2E35"/>
    <w:rsid w:val="004C1D03"/>
    <w:rsid w:val="00653473"/>
    <w:rsid w:val="00673A62"/>
    <w:rsid w:val="006801CF"/>
    <w:rsid w:val="00687118"/>
    <w:rsid w:val="006F12E6"/>
    <w:rsid w:val="006F70B6"/>
    <w:rsid w:val="0082786D"/>
    <w:rsid w:val="00854674"/>
    <w:rsid w:val="008A575E"/>
    <w:rsid w:val="00982C62"/>
    <w:rsid w:val="009A5361"/>
    <w:rsid w:val="009E11DD"/>
    <w:rsid w:val="00A0066F"/>
    <w:rsid w:val="00A63580"/>
    <w:rsid w:val="00A7746E"/>
    <w:rsid w:val="00A804FA"/>
    <w:rsid w:val="00AA09B0"/>
    <w:rsid w:val="00B12C60"/>
    <w:rsid w:val="00B1672B"/>
    <w:rsid w:val="00B240B5"/>
    <w:rsid w:val="00B450DA"/>
    <w:rsid w:val="00B82BAA"/>
    <w:rsid w:val="00BA5263"/>
    <w:rsid w:val="00BC4DD7"/>
    <w:rsid w:val="00BE2FB6"/>
    <w:rsid w:val="00CF1B33"/>
    <w:rsid w:val="00D01F38"/>
    <w:rsid w:val="00DA5FEC"/>
    <w:rsid w:val="00DC4DDE"/>
    <w:rsid w:val="00DE78BC"/>
    <w:rsid w:val="00E563F1"/>
    <w:rsid w:val="00E82BEA"/>
    <w:rsid w:val="00E97775"/>
    <w:rsid w:val="00F07786"/>
    <w:rsid w:val="00F67D77"/>
    <w:rsid w:val="00F85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6A5E2"/>
  <w15:docId w15:val="{C8B11CFF-D4F0-409B-A027-C708D81B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4"/>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82BEA"/>
    <w:pPr>
      <w:tabs>
        <w:tab w:val="center" w:pos="4680"/>
        <w:tab w:val="right" w:pos="9360"/>
      </w:tabs>
    </w:pPr>
  </w:style>
  <w:style w:type="character" w:customStyle="1" w:styleId="HeaderChar">
    <w:name w:val="Header Char"/>
    <w:basedOn w:val="DefaultParagraphFont"/>
    <w:link w:val="Header"/>
    <w:uiPriority w:val="99"/>
    <w:rsid w:val="00E82BEA"/>
  </w:style>
  <w:style w:type="paragraph" w:styleId="Footer">
    <w:name w:val="footer"/>
    <w:basedOn w:val="Normal"/>
    <w:link w:val="FooterChar"/>
    <w:uiPriority w:val="99"/>
    <w:unhideWhenUsed/>
    <w:rsid w:val="00E82BEA"/>
    <w:pPr>
      <w:tabs>
        <w:tab w:val="center" w:pos="4680"/>
        <w:tab w:val="right" w:pos="9360"/>
      </w:tabs>
    </w:pPr>
  </w:style>
  <w:style w:type="character" w:customStyle="1" w:styleId="FooterChar">
    <w:name w:val="Footer Char"/>
    <w:basedOn w:val="DefaultParagraphFont"/>
    <w:link w:val="Footer"/>
    <w:uiPriority w:val="99"/>
    <w:rsid w:val="00E82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cornerstonecraftsman.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www.cornerstonecraftsman.org/" TargetMode="External"/><Relationship Id="rId2" Type="http://schemas.openxmlformats.org/officeDocument/2006/relationships/hyperlink" Target="mailto:info@cornerstonecraftsman.org" TargetMode="External"/><Relationship Id="rId1" Type="http://schemas.openxmlformats.org/officeDocument/2006/relationships/image" Target="media/image2.png"/><Relationship Id="rId6" Type="http://schemas.openxmlformats.org/officeDocument/2006/relationships/hyperlink" Target="http://www.cornerstonecraftsman.org/" TargetMode="External"/><Relationship Id="rId5" Type="http://schemas.openxmlformats.org/officeDocument/2006/relationships/hyperlink" Target="mailto:info@cornerstonecraftsman.org" TargetMode="External"/><Relationship Id="rId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qrai\OneDrive\CC%20Documents\C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1FDEEDC11E7B48BBDB1259EE14CCCB" ma:contentTypeVersion="17" ma:contentTypeDescription="Create a new document." ma:contentTypeScope="" ma:versionID="55d40b41764cbe7860c012f7b97a02fd">
  <xsd:schema xmlns:xsd="http://www.w3.org/2001/XMLSchema" xmlns:xs="http://www.w3.org/2001/XMLSchema" xmlns:p="http://schemas.microsoft.com/office/2006/metadata/properties" xmlns:ns2="b740e514-6239-4a54-b4b6-c685e6ca67db" xmlns:ns3="055fd7f3-ada2-47f1-b571-4db4e2bdfed6" targetNamespace="http://schemas.microsoft.com/office/2006/metadata/properties" ma:root="true" ma:fieldsID="37a5694e8f7a6897b8b9413074dec477" ns2:_="" ns3:_="">
    <xsd:import namespace="b740e514-6239-4a54-b4b6-c685e6ca67db"/>
    <xsd:import namespace="055fd7f3-ada2-47f1-b571-4db4e2bdfed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40e514-6239-4a54-b4b6-c685e6ca6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4d839c2-c8ab-4f43-96eb-db3442960b5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5fd7f3-ada2-47f1-b571-4db4e2bdfe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6586454-4bf0-491d-bcec-27fd3112a733}" ma:internalName="TaxCatchAll" ma:showField="CatchAllData" ma:web="055fd7f3-ada2-47f1-b571-4db4e2bdfe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A1A17A-39B7-48E1-B614-1FACCF2FF4B0}">
  <ds:schemaRefs>
    <ds:schemaRef ds:uri="http://schemas.openxmlformats.org/officeDocument/2006/bibliography"/>
  </ds:schemaRefs>
</ds:datastoreItem>
</file>

<file path=customXml/itemProps2.xml><?xml version="1.0" encoding="utf-8"?>
<ds:datastoreItem xmlns:ds="http://schemas.openxmlformats.org/officeDocument/2006/customXml" ds:itemID="{46EE58A9-7A81-465E-8ACC-9D0B61BA67B3}">
  <ds:schemaRefs>
    <ds:schemaRef ds:uri="http://schemas.microsoft.com/sharepoint/v3/contenttype/forms"/>
  </ds:schemaRefs>
</ds:datastoreItem>
</file>

<file path=customXml/itemProps3.xml><?xml version="1.0" encoding="utf-8"?>
<ds:datastoreItem xmlns:ds="http://schemas.openxmlformats.org/officeDocument/2006/customXml" ds:itemID="{C8011618-C796-4D41-A95B-595AC9CD4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40e514-6239-4a54-b4b6-c685e6ca67db"/>
    <ds:schemaRef ds:uri="055fd7f3-ada2-47f1-b571-4db4e2bdfe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CC Letterhead</Template>
  <TotalTime>0</TotalTime>
  <Pages>1</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CC  Letterhead V2</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  Letterhead V2</dc:title>
  <dc:creator>Sabah Rainey</dc:creator>
  <cp:keywords>DAGKYWtpILc,BAFakn53lDY</cp:keywords>
  <cp:lastModifiedBy>Sabah Rainey</cp:lastModifiedBy>
  <cp:revision>1</cp:revision>
  <cp:lastPrinted>2024-07-30T17:37:00Z</cp:lastPrinted>
  <dcterms:created xsi:type="dcterms:W3CDTF">2025-10-24T15:35:00Z</dcterms:created>
  <dcterms:modified xsi:type="dcterms:W3CDTF">2025-10-24T15:35:00Z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2024-07-09T00:00:00Z</vt:filetime>
  </property>
  <property fmtid="{D5CDD505-2E9C-101B-9397-08002B2CF9AE}" pid="3" name="Creator">
    <vt:lpwstr>Canva</vt:lpwstr>
  </property>
  <property fmtid="{D5CDD505-2E9C-101B-9397-08002B2CF9AE}" pid="4" name="LastSaved">
    <vt:filetime>2024-07-09T00:00:00Z</vt:filetime>
  </property>
  <property fmtid="{D5CDD505-2E9C-101B-9397-08002B2CF9AE}" pid="5" name="Producer">
    <vt:lpwstr>Canva</vt:lpwstr>
  </property>
</Properties>
</file>